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4559E" w14:textId="77777777" w:rsidR="009579A0" w:rsidRDefault="009579A0">
      <w:pPr>
        <w:pStyle w:val="NoSpacing"/>
      </w:pPr>
    </w:p>
    <w:sdt>
      <w:sdtPr>
        <w:rPr>
          <w:rFonts w:eastAsiaTheme="minorHAnsi"/>
        </w:rPr>
        <w:id w:val="1356623750"/>
        <w:docPartObj>
          <w:docPartGallery w:val="Cover Pages"/>
          <w:docPartUnique/>
        </w:docPartObj>
      </w:sdtPr>
      <w:sdtEndPr/>
      <w:sdtContent>
        <w:p w14:paraId="41755B93" w14:textId="77777777" w:rsidR="009579A0" w:rsidRDefault="009579A0">
          <w:pPr>
            <w:pStyle w:val="NoSpacing"/>
          </w:pPr>
          <w:r>
            <w:rPr>
              <w:noProof/>
            </w:rPr>
            <mc:AlternateContent>
              <mc:Choice Requires="wpg">
                <w:drawing>
                  <wp:anchor distT="0" distB="0" distL="114300" distR="114300" simplePos="0" relativeHeight="251659264" behindDoc="1" locked="0" layoutInCell="1" allowOverlap="1" wp14:anchorId="20AFFA11" wp14:editId="1A19267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2-25T00:00:00Z">
                                      <w:dateFormat w:val="M/d/yyyy"/>
                                      <w:lid w:val="en-US"/>
                                      <w:storeMappedDataAs w:val="dateTime"/>
                                      <w:calendar w:val="gregorian"/>
                                    </w:date>
                                  </w:sdtPr>
                                  <w:sdtEndPr/>
                                  <w:sdtContent>
                                    <w:p w14:paraId="44B606F3" w14:textId="28354E99" w:rsidR="009579A0" w:rsidRDefault="00AF469B">
                                      <w:pPr>
                                        <w:pStyle w:val="NoSpacing"/>
                                        <w:jc w:val="right"/>
                                        <w:rPr>
                                          <w:color w:val="FFFFFF" w:themeColor="background1"/>
                                          <w:sz w:val="28"/>
                                          <w:szCs w:val="28"/>
                                        </w:rPr>
                                      </w:pPr>
                                      <w:r>
                                        <w:rPr>
                                          <w:color w:val="FFFFFF" w:themeColor="background1"/>
                                          <w:sz w:val="28"/>
                                          <w:szCs w:val="28"/>
                                        </w:rPr>
                                        <w:t>2/25/2022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0AFFA11"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2-25T00:00:00Z">
                                <w:dateFormat w:val="M/d/yyyy"/>
                                <w:lid w:val="en-US"/>
                                <w:storeMappedDataAs w:val="dateTime"/>
                                <w:calendar w:val="gregorian"/>
                              </w:date>
                            </w:sdtPr>
                            <w:sdtEndPr/>
                            <w:sdtContent>
                              <w:p w14:paraId="44B606F3" w14:textId="28354E99" w:rsidR="009579A0" w:rsidRDefault="00AF469B">
                                <w:pPr>
                                  <w:pStyle w:val="NoSpacing"/>
                                  <w:jc w:val="right"/>
                                  <w:rPr>
                                    <w:color w:val="FFFFFF" w:themeColor="background1"/>
                                    <w:sz w:val="28"/>
                                    <w:szCs w:val="28"/>
                                  </w:rPr>
                                </w:pPr>
                                <w:r>
                                  <w:rPr>
                                    <w:color w:val="FFFFFF" w:themeColor="background1"/>
                                    <w:sz w:val="28"/>
                                    <w:szCs w:val="28"/>
                                  </w:rPr>
                                  <w:t>2/25/2022</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1E62163" wp14:editId="049BB19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87DBAE" w14:textId="77777777" w:rsidR="009579A0" w:rsidRDefault="00EE01E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91B66">
                                      <w:rPr>
                                        <w:color w:val="4472C4" w:themeColor="accent1"/>
                                        <w:sz w:val="26"/>
                                        <w:szCs w:val="26"/>
                                      </w:rPr>
                                      <w:t>Christopher Thomas</w:t>
                                    </w:r>
                                  </w:sdtContent>
                                </w:sdt>
                              </w:p>
                              <w:p w14:paraId="2F03686C" w14:textId="77777777" w:rsidR="009579A0" w:rsidRDefault="00EE01E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579A0">
                                      <w:rPr>
                                        <w:caps/>
                                        <w:color w:val="595959" w:themeColor="text1" w:themeTint="A6"/>
                                        <w:sz w:val="20"/>
                                        <w:szCs w:val="20"/>
                                      </w:rPr>
                                      <w:t>CST 231 – Digital System Design 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1E62163"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887DBAE" w14:textId="77777777" w:rsidR="009579A0" w:rsidRDefault="00EE01E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91B66">
                                <w:rPr>
                                  <w:color w:val="4472C4" w:themeColor="accent1"/>
                                  <w:sz w:val="26"/>
                                  <w:szCs w:val="26"/>
                                </w:rPr>
                                <w:t>Christopher Thomas</w:t>
                              </w:r>
                            </w:sdtContent>
                          </w:sdt>
                        </w:p>
                        <w:p w14:paraId="2F03686C" w14:textId="77777777" w:rsidR="009579A0" w:rsidRDefault="00EE01E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579A0">
                                <w:rPr>
                                  <w:caps/>
                                  <w:color w:val="595959" w:themeColor="text1" w:themeTint="A6"/>
                                  <w:sz w:val="20"/>
                                  <w:szCs w:val="20"/>
                                </w:rPr>
                                <w:t>CST 231 – Digital System Design I</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3F9243B" wp14:editId="67EFC99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C92CBA" w14:textId="6275E82B" w:rsidR="009579A0" w:rsidRDefault="00EE01E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579A0">
                                      <w:rPr>
                                        <w:rFonts w:asciiTheme="majorHAnsi" w:eastAsiaTheme="majorEastAsia" w:hAnsiTheme="majorHAnsi" w:cstheme="majorBidi"/>
                                        <w:color w:val="262626" w:themeColor="text1" w:themeTint="D9"/>
                                        <w:sz w:val="72"/>
                                        <w:szCs w:val="72"/>
                                      </w:rPr>
                                      <w:t xml:space="preserve">Lab </w:t>
                                    </w:r>
                                    <w:r w:rsidR="00AF469B">
                                      <w:rPr>
                                        <w:rFonts w:asciiTheme="majorHAnsi" w:eastAsiaTheme="majorEastAsia" w:hAnsiTheme="majorHAnsi" w:cstheme="majorBidi"/>
                                        <w:color w:val="262626" w:themeColor="text1" w:themeTint="D9"/>
                                        <w:sz w:val="72"/>
                                        <w:szCs w:val="72"/>
                                      </w:rPr>
                                      <w:t>4</w:t>
                                    </w:r>
                                  </w:sdtContent>
                                </w:sdt>
                              </w:p>
                              <w:p w14:paraId="74C5BABA" w14:textId="1CB15A3B" w:rsidR="009579A0" w:rsidRDefault="00EE01E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F469B">
                                      <w:rPr>
                                        <w:color w:val="404040" w:themeColor="text1" w:themeTint="BF"/>
                                        <w:sz w:val="36"/>
                                        <w:szCs w:val="36"/>
                                      </w:rPr>
                                      <w:t>External Keypad</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3F9243B"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4C92CBA" w14:textId="6275E82B" w:rsidR="009579A0" w:rsidRDefault="00EE01E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579A0">
                                <w:rPr>
                                  <w:rFonts w:asciiTheme="majorHAnsi" w:eastAsiaTheme="majorEastAsia" w:hAnsiTheme="majorHAnsi" w:cstheme="majorBidi"/>
                                  <w:color w:val="262626" w:themeColor="text1" w:themeTint="D9"/>
                                  <w:sz w:val="72"/>
                                  <w:szCs w:val="72"/>
                                </w:rPr>
                                <w:t xml:space="preserve">Lab </w:t>
                              </w:r>
                              <w:r w:rsidR="00AF469B">
                                <w:rPr>
                                  <w:rFonts w:asciiTheme="majorHAnsi" w:eastAsiaTheme="majorEastAsia" w:hAnsiTheme="majorHAnsi" w:cstheme="majorBidi"/>
                                  <w:color w:val="262626" w:themeColor="text1" w:themeTint="D9"/>
                                  <w:sz w:val="72"/>
                                  <w:szCs w:val="72"/>
                                </w:rPr>
                                <w:t>4</w:t>
                              </w:r>
                            </w:sdtContent>
                          </w:sdt>
                        </w:p>
                        <w:p w14:paraId="74C5BABA" w14:textId="1CB15A3B" w:rsidR="009579A0" w:rsidRDefault="00EE01E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F469B">
                                <w:rPr>
                                  <w:color w:val="404040" w:themeColor="text1" w:themeTint="BF"/>
                                  <w:sz w:val="36"/>
                                  <w:szCs w:val="36"/>
                                </w:rPr>
                                <w:t>External Keypad</w:t>
                              </w:r>
                            </w:sdtContent>
                          </w:sdt>
                        </w:p>
                      </w:txbxContent>
                    </v:textbox>
                    <w10:wrap anchorx="page" anchory="page"/>
                  </v:shape>
                </w:pict>
              </mc:Fallback>
            </mc:AlternateContent>
          </w:r>
        </w:p>
        <w:p w14:paraId="4E46F3B0" w14:textId="77777777" w:rsidR="009579A0" w:rsidRDefault="009579A0">
          <w:r>
            <w:rPr>
              <w:noProof/>
            </w:rPr>
            <mc:AlternateContent>
              <mc:Choice Requires="wps">
                <w:drawing>
                  <wp:anchor distT="0" distB="0" distL="114300" distR="114300" simplePos="0" relativeHeight="251663360" behindDoc="0" locked="0" layoutInCell="1" allowOverlap="1" wp14:anchorId="75169899" wp14:editId="7EE91C7D">
                    <wp:simplePos x="0" y="0"/>
                    <wp:positionH relativeFrom="page">
                      <wp:posOffset>3267792</wp:posOffset>
                    </wp:positionH>
                    <wp:positionV relativeFrom="page">
                      <wp:posOffset>9212580</wp:posOffset>
                    </wp:positionV>
                    <wp:extent cx="3657600" cy="36576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DCDFA0" w14:textId="77777777" w:rsidR="009579A0" w:rsidRPr="009579A0" w:rsidRDefault="00EE01E6" w:rsidP="009579A0">
                                <w:pPr>
                                  <w:pStyle w:val="NoSpacing"/>
                                  <w:rPr>
                                    <w:color w:val="4472C4" w:themeColor="accent1"/>
                                    <w:sz w:val="26"/>
                                    <w:szCs w:val="26"/>
                                  </w:rPr>
                                </w:pPr>
                                <w:sdt>
                                  <w:sdtPr>
                                    <w:rPr>
                                      <w:color w:val="4472C4" w:themeColor="accent1"/>
                                      <w:sz w:val="26"/>
                                      <w:szCs w:val="26"/>
                                    </w:rPr>
                                    <w:alias w:val="Author"/>
                                    <w:tag w:val=""/>
                                    <w:id w:val="430404070"/>
                                    <w:dataBinding w:prefixMappings="xmlns:ns0='http://purl.org/dc/elements/1.1/' xmlns:ns1='http://schemas.openxmlformats.org/package/2006/metadata/core-properties' " w:xpath="/ns1:coreProperties[1]/ns0:creator[1]" w:storeItemID="{6C3C8BC8-F283-45AE-878A-BAB7291924A1}"/>
                                    <w:text/>
                                  </w:sdtPr>
                                  <w:sdtEndPr/>
                                  <w:sdtContent>
                                    <w:r w:rsidR="00891B66">
                                      <w:rPr>
                                        <w:color w:val="4472C4" w:themeColor="accent1"/>
                                        <w:sz w:val="26"/>
                                        <w:szCs w:val="26"/>
                                      </w:rPr>
                                      <w:t>Christopher Thomas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5169899" id="Text Box 11" o:spid="_x0000_s1057" type="#_x0000_t202" style="position:absolute;margin-left:257.3pt;margin-top:725.4pt;width:4in;height:28.8pt;z-index:251663360;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" filled="f" stroked="f" strokeweight=".5pt">
                    <v:textbox style="mso-fit-shape-to-text:t" inset="0,0,0,0">
                      <w:txbxContent>
                        <w:p w14:paraId="77DCDFA0" w14:textId="77777777" w:rsidR="009579A0" w:rsidRPr="009579A0" w:rsidRDefault="00EE01E6" w:rsidP="009579A0">
                          <w:pPr>
                            <w:pStyle w:val="NoSpacing"/>
                            <w:rPr>
                              <w:color w:val="4472C4" w:themeColor="accent1"/>
                              <w:sz w:val="26"/>
                              <w:szCs w:val="26"/>
                            </w:rPr>
                          </w:pPr>
                          <w:sdt>
                            <w:sdtPr>
                              <w:rPr>
                                <w:color w:val="4472C4" w:themeColor="accent1"/>
                                <w:sz w:val="26"/>
                                <w:szCs w:val="26"/>
                              </w:rPr>
                              <w:alias w:val="Author"/>
                              <w:tag w:val=""/>
                              <w:id w:val="430404070"/>
                              <w:dataBinding w:prefixMappings="xmlns:ns0='http://purl.org/dc/elements/1.1/' xmlns:ns1='http://schemas.openxmlformats.org/package/2006/metadata/core-properties' " w:xpath="/ns1:coreProperties[1]/ns0:creator[1]" w:storeItemID="{6C3C8BC8-F283-45AE-878A-BAB7291924A1}"/>
                              <w:text/>
                            </w:sdtPr>
                            <w:sdtEndPr/>
                            <w:sdtContent>
                              <w:r w:rsidR="00891B66">
                                <w:rPr>
                                  <w:color w:val="4472C4" w:themeColor="accent1"/>
                                  <w:sz w:val="26"/>
                                  <w:szCs w:val="26"/>
                                </w:rPr>
                                <w:t>Christopher Thomas</w:t>
                              </w:r>
                            </w:sdtContent>
                          </w:sdt>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rPr>
        <w:id w:val="-323130491"/>
        <w:docPartObj>
          <w:docPartGallery w:val="Table of Contents"/>
          <w:docPartUnique/>
        </w:docPartObj>
      </w:sdtPr>
      <w:sdtEndPr>
        <w:rPr>
          <w:b/>
          <w:bCs/>
          <w:noProof/>
        </w:rPr>
      </w:sdtEndPr>
      <w:sdtContent>
        <w:p w14:paraId="49467D23" w14:textId="77777777" w:rsidR="009579A0" w:rsidRDefault="009579A0">
          <w:pPr>
            <w:pStyle w:val="TOCHeading"/>
          </w:pPr>
          <w:r>
            <w:t>Table of Contents</w:t>
          </w:r>
        </w:p>
        <w:p w14:paraId="5F0BB7AB" w14:textId="67FF7260" w:rsidR="00892376" w:rsidRDefault="009579A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96765376" w:history="1">
            <w:r w:rsidR="00892376" w:rsidRPr="00B87D2C">
              <w:rPr>
                <w:rStyle w:val="Hyperlink"/>
                <w:noProof/>
              </w:rPr>
              <w:t>Abstract</w:t>
            </w:r>
            <w:r w:rsidR="00892376">
              <w:rPr>
                <w:noProof/>
                <w:webHidden/>
              </w:rPr>
              <w:tab/>
            </w:r>
            <w:r w:rsidR="00892376">
              <w:rPr>
                <w:noProof/>
                <w:webHidden/>
              </w:rPr>
              <w:fldChar w:fldCharType="begin"/>
            </w:r>
            <w:r w:rsidR="00892376">
              <w:rPr>
                <w:noProof/>
                <w:webHidden/>
              </w:rPr>
              <w:instrText xml:space="preserve"> PAGEREF _Toc96765376 \h </w:instrText>
            </w:r>
            <w:r w:rsidR="00892376">
              <w:rPr>
                <w:noProof/>
                <w:webHidden/>
              </w:rPr>
            </w:r>
            <w:r w:rsidR="00892376">
              <w:rPr>
                <w:noProof/>
                <w:webHidden/>
              </w:rPr>
              <w:fldChar w:fldCharType="separate"/>
            </w:r>
            <w:r w:rsidR="00892376">
              <w:rPr>
                <w:noProof/>
                <w:webHidden/>
              </w:rPr>
              <w:t>3</w:t>
            </w:r>
            <w:r w:rsidR="00892376">
              <w:rPr>
                <w:noProof/>
                <w:webHidden/>
              </w:rPr>
              <w:fldChar w:fldCharType="end"/>
            </w:r>
          </w:hyperlink>
        </w:p>
        <w:p w14:paraId="5F9203F2" w14:textId="4E4C005E" w:rsidR="00892376" w:rsidRDefault="00892376">
          <w:pPr>
            <w:pStyle w:val="TOC1"/>
            <w:tabs>
              <w:tab w:val="right" w:leader="dot" w:pos="9350"/>
            </w:tabs>
            <w:rPr>
              <w:rFonts w:eastAsiaTheme="minorEastAsia"/>
              <w:noProof/>
            </w:rPr>
          </w:pPr>
          <w:hyperlink w:anchor="_Toc96765377" w:history="1">
            <w:r w:rsidRPr="00B87D2C">
              <w:rPr>
                <w:rStyle w:val="Hyperlink"/>
                <w:noProof/>
              </w:rPr>
              <w:t>Introduction</w:t>
            </w:r>
            <w:r>
              <w:rPr>
                <w:noProof/>
                <w:webHidden/>
              </w:rPr>
              <w:tab/>
            </w:r>
            <w:r>
              <w:rPr>
                <w:noProof/>
                <w:webHidden/>
              </w:rPr>
              <w:fldChar w:fldCharType="begin"/>
            </w:r>
            <w:r>
              <w:rPr>
                <w:noProof/>
                <w:webHidden/>
              </w:rPr>
              <w:instrText xml:space="preserve"> PAGEREF _Toc96765377 \h </w:instrText>
            </w:r>
            <w:r>
              <w:rPr>
                <w:noProof/>
                <w:webHidden/>
              </w:rPr>
            </w:r>
            <w:r>
              <w:rPr>
                <w:noProof/>
                <w:webHidden/>
              </w:rPr>
              <w:fldChar w:fldCharType="separate"/>
            </w:r>
            <w:r>
              <w:rPr>
                <w:noProof/>
                <w:webHidden/>
              </w:rPr>
              <w:t>4</w:t>
            </w:r>
            <w:r>
              <w:rPr>
                <w:noProof/>
                <w:webHidden/>
              </w:rPr>
              <w:fldChar w:fldCharType="end"/>
            </w:r>
          </w:hyperlink>
        </w:p>
        <w:p w14:paraId="7FAE392C" w14:textId="6D965C40" w:rsidR="00892376" w:rsidRDefault="00892376">
          <w:pPr>
            <w:pStyle w:val="TOC1"/>
            <w:tabs>
              <w:tab w:val="right" w:leader="dot" w:pos="9350"/>
            </w:tabs>
            <w:rPr>
              <w:rFonts w:eastAsiaTheme="minorEastAsia"/>
              <w:noProof/>
            </w:rPr>
          </w:pPr>
          <w:hyperlink w:anchor="_Toc96765378" w:history="1">
            <w:r w:rsidRPr="00B87D2C">
              <w:rPr>
                <w:rStyle w:val="Hyperlink"/>
                <w:noProof/>
              </w:rPr>
              <w:t>Design</w:t>
            </w:r>
            <w:r>
              <w:rPr>
                <w:noProof/>
                <w:webHidden/>
              </w:rPr>
              <w:tab/>
            </w:r>
            <w:r>
              <w:rPr>
                <w:noProof/>
                <w:webHidden/>
              </w:rPr>
              <w:fldChar w:fldCharType="begin"/>
            </w:r>
            <w:r>
              <w:rPr>
                <w:noProof/>
                <w:webHidden/>
              </w:rPr>
              <w:instrText xml:space="preserve"> PAGEREF _Toc96765378 \h </w:instrText>
            </w:r>
            <w:r>
              <w:rPr>
                <w:noProof/>
                <w:webHidden/>
              </w:rPr>
            </w:r>
            <w:r>
              <w:rPr>
                <w:noProof/>
                <w:webHidden/>
              </w:rPr>
              <w:fldChar w:fldCharType="separate"/>
            </w:r>
            <w:r>
              <w:rPr>
                <w:noProof/>
                <w:webHidden/>
              </w:rPr>
              <w:t>4</w:t>
            </w:r>
            <w:r>
              <w:rPr>
                <w:noProof/>
                <w:webHidden/>
              </w:rPr>
              <w:fldChar w:fldCharType="end"/>
            </w:r>
          </w:hyperlink>
        </w:p>
        <w:p w14:paraId="59D43A27" w14:textId="12628A98" w:rsidR="00892376" w:rsidRDefault="00892376">
          <w:pPr>
            <w:pStyle w:val="TOC2"/>
            <w:tabs>
              <w:tab w:val="right" w:leader="dot" w:pos="9350"/>
            </w:tabs>
            <w:rPr>
              <w:rFonts w:eastAsiaTheme="minorEastAsia"/>
              <w:noProof/>
            </w:rPr>
          </w:pPr>
          <w:hyperlink w:anchor="_Toc96765379" w:history="1">
            <w:r w:rsidRPr="00B87D2C">
              <w:rPr>
                <w:rStyle w:val="Hyperlink"/>
                <w:noProof/>
              </w:rPr>
              <w:t>Physical hardware design</w:t>
            </w:r>
            <w:r>
              <w:rPr>
                <w:noProof/>
                <w:webHidden/>
              </w:rPr>
              <w:tab/>
            </w:r>
            <w:r>
              <w:rPr>
                <w:noProof/>
                <w:webHidden/>
              </w:rPr>
              <w:fldChar w:fldCharType="begin"/>
            </w:r>
            <w:r>
              <w:rPr>
                <w:noProof/>
                <w:webHidden/>
              </w:rPr>
              <w:instrText xml:space="preserve"> PAGEREF _Toc96765379 \h </w:instrText>
            </w:r>
            <w:r>
              <w:rPr>
                <w:noProof/>
                <w:webHidden/>
              </w:rPr>
            </w:r>
            <w:r>
              <w:rPr>
                <w:noProof/>
                <w:webHidden/>
              </w:rPr>
              <w:fldChar w:fldCharType="separate"/>
            </w:r>
            <w:r>
              <w:rPr>
                <w:noProof/>
                <w:webHidden/>
              </w:rPr>
              <w:t>4</w:t>
            </w:r>
            <w:r>
              <w:rPr>
                <w:noProof/>
                <w:webHidden/>
              </w:rPr>
              <w:fldChar w:fldCharType="end"/>
            </w:r>
          </w:hyperlink>
        </w:p>
        <w:p w14:paraId="3DC7DD09" w14:textId="3B1E3F79" w:rsidR="00892376" w:rsidRDefault="00892376">
          <w:pPr>
            <w:pStyle w:val="TOC2"/>
            <w:tabs>
              <w:tab w:val="right" w:leader="dot" w:pos="9350"/>
            </w:tabs>
            <w:rPr>
              <w:rFonts w:eastAsiaTheme="minorEastAsia"/>
              <w:noProof/>
            </w:rPr>
          </w:pPr>
          <w:hyperlink w:anchor="_Toc96765380" w:history="1">
            <w:r w:rsidRPr="00B87D2C">
              <w:rPr>
                <w:rStyle w:val="Hyperlink"/>
                <w:noProof/>
              </w:rPr>
              <w:t>Synthesized hardware design</w:t>
            </w:r>
            <w:r>
              <w:rPr>
                <w:noProof/>
                <w:webHidden/>
              </w:rPr>
              <w:tab/>
            </w:r>
            <w:r>
              <w:rPr>
                <w:noProof/>
                <w:webHidden/>
              </w:rPr>
              <w:fldChar w:fldCharType="begin"/>
            </w:r>
            <w:r>
              <w:rPr>
                <w:noProof/>
                <w:webHidden/>
              </w:rPr>
              <w:instrText xml:space="preserve"> PAGEREF _Toc96765380 \h </w:instrText>
            </w:r>
            <w:r>
              <w:rPr>
                <w:noProof/>
                <w:webHidden/>
              </w:rPr>
            </w:r>
            <w:r>
              <w:rPr>
                <w:noProof/>
                <w:webHidden/>
              </w:rPr>
              <w:fldChar w:fldCharType="separate"/>
            </w:r>
            <w:r>
              <w:rPr>
                <w:noProof/>
                <w:webHidden/>
              </w:rPr>
              <w:t>5</w:t>
            </w:r>
            <w:r>
              <w:rPr>
                <w:noProof/>
                <w:webHidden/>
              </w:rPr>
              <w:fldChar w:fldCharType="end"/>
            </w:r>
          </w:hyperlink>
        </w:p>
        <w:p w14:paraId="37776734" w14:textId="2CA85F6D" w:rsidR="00892376" w:rsidRDefault="00892376">
          <w:pPr>
            <w:pStyle w:val="TOC3"/>
            <w:tabs>
              <w:tab w:val="right" w:leader="dot" w:pos="9350"/>
            </w:tabs>
            <w:rPr>
              <w:rFonts w:eastAsiaTheme="minorEastAsia"/>
              <w:noProof/>
            </w:rPr>
          </w:pPr>
          <w:hyperlink w:anchor="_Toc96765381" w:history="1">
            <w:r w:rsidRPr="00B87D2C">
              <w:rPr>
                <w:rStyle w:val="Hyperlink"/>
                <w:noProof/>
              </w:rPr>
              <w:t>Design Structure</w:t>
            </w:r>
            <w:r>
              <w:rPr>
                <w:noProof/>
                <w:webHidden/>
              </w:rPr>
              <w:tab/>
            </w:r>
            <w:r>
              <w:rPr>
                <w:noProof/>
                <w:webHidden/>
              </w:rPr>
              <w:fldChar w:fldCharType="begin"/>
            </w:r>
            <w:r>
              <w:rPr>
                <w:noProof/>
                <w:webHidden/>
              </w:rPr>
              <w:instrText xml:space="preserve"> PAGEREF _Toc96765381 \h </w:instrText>
            </w:r>
            <w:r>
              <w:rPr>
                <w:noProof/>
                <w:webHidden/>
              </w:rPr>
            </w:r>
            <w:r>
              <w:rPr>
                <w:noProof/>
                <w:webHidden/>
              </w:rPr>
              <w:fldChar w:fldCharType="separate"/>
            </w:r>
            <w:r>
              <w:rPr>
                <w:noProof/>
                <w:webHidden/>
              </w:rPr>
              <w:t>5</w:t>
            </w:r>
            <w:r>
              <w:rPr>
                <w:noProof/>
                <w:webHidden/>
              </w:rPr>
              <w:fldChar w:fldCharType="end"/>
            </w:r>
          </w:hyperlink>
        </w:p>
        <w:p w14:paraId="7ABF13EC" w14:textId="20EF820B" w:rsidR="00892376" w:rsidRDefault="00892376">
          <w:pPr>
            <w:pStyle w:val="TOC3"/>
            <w:tabs>
              <w:tab w:val="right" w:leader="dot" w:pos="9350"/>
            </w:tabs>
            <w:rPr>
              <w:rFonts w:eastAsiaTheme="minorEastAsia"/>
              <w:noProof/>
            </w:rPr>
          </w:pPr>
          <w:hyperlink w:anchor="_Toc96765382" w:history="1">
            <w:r w:rsidRPr="00B87D2C">
              <w:rPr>
                <w:rStyle w:val="Hyperlink"/>
                <w:noProof/>
              </w:rPr>
              <w:t>Modules</w:t>
            </w:r>
            <w:r>
              <w:rPr>
                <w:noProof/>
                <w:webHidden/>
              </w:rPr>
              <w:tab/>
            </w:r>
            <w:r>
              <w:rPr>
                <w:noProof/>
                <w:webHidden/>
              </w:rPr>
              <w:fldChar w:fldCharType="begin"/>
            </w:r>
            <w:r>
              <w:rPr>
                <w:noProof/>
                <w:webHidden/>
              </w:rPr>
              <w:instrText xml:space="preserve"> PAGEREF _Toc96765382 \h </w:instrText>
            </w:r>
            <w:r>
              <w:rPr>
                <w:noProof/>
                <w:webHidden/>
              </w:rPr>
            </w:r>
            <w:r>
              <w:rPr>
                <w:noProof/>
                <w:webHidden/>
              </w:rPr>
              <w:fldChar w:fldCharType="separate"/>
            </w:r>
            <w:r>
              <w:rPr>
                <w:noProof/>
                <w:webHidden/>
              </w:rPr>
              <w:t>6</w:t>
            </w:r>
            <w:r>
              <w:rPr>
                <w:noProof/>
                <w:webHidden/>
              </w:rPr>
              <w:fldChar w:fldCharType="end"/>
            </w:r>
          </w:hyperlink>
        </w:p>
        <w:p w14:paraId="0F6C435E" w14:textId="1651BCF9" w:rsidR="00892376" w:rsidRDefault="00892376">
          <w:pPr>
            <w:pStyle w:val="TOC1"/>
            <w:tabs>
              <w:tab w:val="right" w:leader="dot" w:pos="9350"/>
            </w:tabs>
            <w:rPr>
              <w:rFonts w:eastAsiaTheme="minorEastAsia"/>
              <w:noProof/>
            </w:rPr>
          </w:pPr>
          <w:hyperlink w:anchor="_Toc96765383" w:history="1">
            <w:r w:rsidRPr="00B87D2C">
              <w:rPr>
                <w:rStyle w:val="Hyperlink"/>
                <w:noProof/>
              </w:rPr>
              <w:t>Simulation and Testing</w:t>
            </w:r>
            <w:r>
              <w:rPr>
                <w:noProof/>
                <w:webHidden/>
              </w:rPr>
              <w:tab/>
            </w:r>
            <w:r>
              <w:rPr>
                <w:noProof/>
                <w:webHidden/>
              </w:rPr>
              <w:fldChar w:fldCharType="begin"/>
            </w:r>
            <w:r>
              <w:rPr>
                <w:noProof/>
                <w:webHidden/>
              </w:rPr>
              <w:instrText xml:space="preserve"> PAGEREF _Toc96765383 \h </w:instrText>
            </w:r>
            <w:r>
              <w:rPr>
                <w:noProof/>
                <w:webHidden/>
              </w:rPr>
            </w:r>
            <w:r>
              <w:rPr>
                <w:noProof/>
                <w:webHidden/>
              </w:rPr>
              <w:fldChar w:fldCharType="separate"/>
            </w:r>
            <w:r>
              <w:rPr>
                <w:noProof/>
                <w:webHidden/>
              </w:rPr>
              <w:t>6</w:t>
            </w:r>
            <w:r>
              <w:rPr>
                <w:noProof/>
                <w:webHidden/>
              </w:rPr>
              <w:fldChar w:fldCharType="end"/>
            </w:r>
          </w:hyperlink>
        </w:p>
        <w:p w14:paraId="47611FBA" w14:textId="10948DB2" w:rsidR="00892376" w:rsidRDefault="00892376">
          <w:pPr>
            <w:pStyle w:val="TOC1"/>
            <w:tabs>
              <w:tab w:val="right" w:leader="dot" w:pos="9350"/>
            </w:tabs>
            <w:rPr>
              <w:rFonts w:eastAsiaTheme="minorEastAsia"/>
              <w:noProof/>
            </w:rPr>
          </w:pPr>
          <w:hyperlink w:anchor="_Toc96765384" w:history="1">
            <w:r w:rsidRPr="00B87D2C">
              <w:rPr>
                <w:rStyle w:val="Hyperlink"/>
                <w:noProof/>
              </w:rPr>
              <w:t>Problems</w:t>
            </w:r>
            <w:r>
              <w:rPr>
                <w:noProof/>
                <w:webHidden/>
              </w:rPr>
              <w:tab/>
            </w:r>
            <w:r>
              <w:rPr>
                <w:noProof/>
                <w:webHidden/>
              </w:rPr>
              <w:fldChar w:fldCharType="begin"/>
            </w:r>
            <w:r>
              <w:rPr>
                <w:noProof/>
                <w:webHidden/>
              </w:rPr>
              <w:instrText xml:space="preserve"> PAGEREF _Toc96765384 \h </w:instrText>
            </w:r>
            <w:r>
              <w:rPr>
                <w:noProof/>
                <w:webHidden/>
              </w:rPr>
            </w:r>
            <w:r>
              <w:rPr>
                <w:noProof/>
                <w:webHidden/>
              </w:rPr>
              <w:fldChar w:fldCharType="separate"/>
            </w:r>
            <w:r>
              <w:rPr>
                <w:noProof/>
                <w:webHidden/>
              </w:rPr>
              <w:t>6</w:t>
            </w:r>
            <w:r>
              <w:rPr>
                <w:noProof/>
                <w:webHidden/>
              </w:rPr>
              <w:fldChar w:fldCharType="end"/>
            </w:r>
          </w:hyperlink>
        </w:p>
        <w:p w14:paraId="740AED59" w14:textId="4DB9E1DC" w:rsidR="00892376" w:rsidRDefault="00892376">
          <w:pPr>
            <w:pStyle w:val="TOC1"/>
            <w:tabs>
              <w:tab w:val="right" w:leader="dot" w:pos="9350"/>
            </w:tabs>
            <w:rPr>
              <w:rFonts w:eastAsiaTheme="minorEastAsia"/>
              <w:noProof/>
            </w:rPr>
          </w:pPr>
          <w:hyperlink w:anchor="_Toc96765385" w:history="1">
            <w:r w:rsidRPr="00B87D2C">
              <w:rPr>
                <w:rStyle w:val="Hyperlink"/>
                <w:noProof/>
              </w:rPr>
              <w:t>Results and Conclusion</w:t>
            </w:r>
            <w:r>
              <w:rPr>
                <w:noProof/>
                <w:webHidden/>
              </w:rPr>
              <w:tab/>
            </w:r>
            <w:r>
              <w:rPr>
                <w:noProof/>
                <w:webHidden/>
              </w:rPr>
              <w:fldChar w:fldCharType="begin"/>
            </w:r>
            <w:r>
              <w:rPr>
                <w:noProof/>
                <w:webHidden/>
              </w:rPr>
              <w:instrText xml:space="preserve"> PAGEREF _Toc96765385 \h </w:instrText>
            </w:r>
            <w:r>
              <w:rPr>
                <w:noProof/>
                <w:webHidden/>
              </w:rPr>
            </w:r>
            <w:r>
              <w:rPr>
                <w:noProof/>
                <w:webHidden/>
              </w:rPr>
              <w:fldChar w:fldCharType="separate"/>
            </w:r>
            <w:r>
              <w:rPr>
                <w:noProof/>
                <w:webHidden/>
              </w:rPr>
              <w:t>7</w:t>
            </w:r>
            <w:r>
              <w:rPr>
                <w:noProof/>
                <w:webHidden/>
              </w:rPr>
              <w:fldChar w:fldCharType="end"/>
            </w:r>
          </w:hyperlink>
        </w:p>
        <w:p w14:paraId="624053CF" w14:textId="3BCAD767" w:rsidR="00892376" w:rsidRDefault="00892376">
          <w:pPr>
            <w:pStyle w:val="TOC1"/>
            <w:tabs>
              <w:tab w:val="right" w:leader="dot" w:pos="9350"/>
            </w:tabs>
            <w:rPr>
              <w:rFonts w:eastAsiaTheme="minorEastAsia"/>
              <w:noProof/>
            </w:rPr>
          </w:pPr>
          <w:hyperlink w:anchor="_Toc96765386" w:history="1">
            <w:r w:rsidRPr="00B87D2C">
              <w:rPr>
                <w:rStyle w:val="Hyperlink"/>
                <w:noProof/>
              </w:rPr>
              <w:t>Appendix – A</w:t>
            </w:r>
            <w:r>
              <w:rPr>
                <w:noProof/>
                <w:webHidden/>
              </w:rPr>
              <w:tab/>
            </w:r>
            <w:r>
              <w:rPr>
                <w:noProof/>
                <w:webHidden/>
              </w:rPr>
              <w:fldChar w:fldCharType="begin"/>
            </w:r>
            <w:r>
              <w:rPr>
                <w:noProof/>
                <w:webHidden/>
              </w:rPr>
              <w:instrText xml:space="preserve"> PAGEREF _Toc96765386 \h </w:instrText>
            </w:r>
            <w:r>
              <w:rPr>
                <w:noProof/>
                <w:webHidden/>
              </w:rPr>
            </w:r>
            <w:r>
              <w:rPr>
                <w:noProof/>
                <w:webHidden/>
              </w:rPr>
              <w:fldChar w:fldCharType="separate"/>
            </w:r>
            <w:r>
              <w:rPr>
                <w:noProof/>
                <w:webHidden/>
              </w:rPr>
              <w:t>8</w:t>
            </w:r>
            <w:r>
              <w:rPr>
                <w:noProof/>
                <w:webHidden/>
              </w:rPr>
              <w:fldChar w:fldCharType="end"/>
            </w:r>
          </w:hyperlink>
        </w:p>
        <w:p w14:paraId="58DC1C5E" w14:textId="103878F9" w:rsidR="00892376" w:rsidRDefault="00892376">
          <w:pPr>
            <w:pStyle w:val="TOC2"/>
            <w:tabs>
              <w:tab w:val="right" w:leader="dot" w:pos="9350"/>
            </w:tabs>
            <w:rPr>
              <w:rFonts w:eastAsiaTheme="minorEastAsia"/>
              <w:noProof/>
            </w:rPr>
          </w:pPr>
          <w:hyperlink w:anchor="_Toc96765387" w:history="1">
            <w:r w:rsidRPr="00B87D2C">
              <w:rPr>
                <w:rStyle w:val="Hyperlink"/>
                <w:noProof/>
              </w:rPr>
              <w:t>A-1 Pin Mappings Table</w:t>
            </w:r>
            <w:r>
              <w:rPr>
                <w:noProof/>
                <w:webHidden/>
              </w:rPr>
              <w:tab/>
            </w:r>
            <w:r>
              <w:rPr>
                <w:noProof/>
                <w:webHidden/>
              </w:rPr>
              <w:fldChar w:fldCharType="begin"/>
            </w:r>
            <w:r>
              <w:rPr>
                <w:noProof/>
                <w:webHidden/>
              </w:rPr>
              <w:instrText xml:space="preserve"> PAGEREF _Toc96765387 \h </w:instrText>
            </w:r>
            <w:r>
              <w:rPr>
                <w:noProof/>
                <w:webHidden/>
              </w:rPr>
            </w:r>
            <w:r>
              <w:rPr>
                <w:noProof/>
                <w:webHidden/>
              </w:rPr>
              <w:fldChar w:fldCharType="separate"/>
            </w:r>
            <w:r>
              <w:rPr>
                <w:noProof/>
                <w:webHidden/>
              </w:rPr>
              <w:t>8</w:t>
            </w:r>
            <w:r>
              <w:rPr>
                <w:noProof/>
                <w:webHidden/>
              </w:rPr>
              <w:fldChar w:fldCharType="end"/>
            </w:r>
          </w:hyperlink>
        </w:p>
        <w:p w14:paraId="0F3918C5" w14:textId="6F7C3CF4" w:rsidR="00892376" w:rsidRDefault="00892376">
          <w:pPr>
            <w:pStyle w:val="TOC2"/>
            <w:tabs>
              <w:tab w:val="right" w:leader="dot" w:pos="9350"/>
            </w:tabs>
            <w:rPr>
              <w:rFonts w:eastAsiaTheme="minorEastAsia"/>
              <w:noProof/>
            </w:rPr>
          </w:pPr>
          <w:hyperlink w:anchor="_Toc96765388" w:history="1">
            <w:r w:rsidRPr="00B87D2C">
              <w:rPr>
                <w:rStyle w:val="Hyperlink"/>
                <w:noProof/>
              </w:rPr>
              <w:t>A-2 RTL Diagrams</w:t>
            </w:r>
            <w:r>
              <w:rPr>
                <w:noProof/>
                <w:webHidden/>
              </w:rPr>
              <w:tab/>
            </w:r>
            <w:r>
              <w:rPr>
                <w:noProof/>
                <w:webHidden/>
              </w:rPr>
              <w:fldChar w:fldCharType="begin"/>
            </w:r>
            <w:r>
              <w:rPr>
                <w:noProof/>
                <w:webHidden/>
              </w:rPr>
              <w:instrText xml:space="preserve"> PAGEREF _Toc96765388 \h </w:instrText>
            </w:r>
            <w:r>
              <w:rPr>
                <w:noProof/>
                <w:webHidden/>
              </w:rPr>
            </w:r>
            <w:r>
              <w:rPr>
                <w:noProof/>
                <w:webHidden/>
              </w:rPr>
              <w:fldChar w:fldCharType="separate"/>
            </w:r>
            <w:r>
              <w:rPr>
                <w:noProof/>
                <w:webHidden/>
              </w:rPr>
              <w:t>8</w:t>
            </w:r>
            <w:r>
              <w:rPr>
                <w:noProof/>
                <w:webHidden/>
              </w:rPr>
              <w:fldChar w:fldCharType="end"/>
            </w:r>
          </w:hyperlink>
        </w:p>
        <w:p w14:paraId="1C77F025" w14:textId="5EF411F0" w:rsidR="00892376" w:rsidRDefault="00892376">
          <w:pPr>
            <w:pStyle w:val="TOC3"/>
            <w:tabs>
              <w:tab w:val="right" w:leader="dot" w:pos="9350"/>
            </w:tabs>
            <w:rPr>
              <w:rFonts w:eastAsiaTheme="minorEastAsia"/>
              <w:noProof/>
            </w:rPr>
          </w:pPr>
          <w:hyperlink w:anchor="_Toc96765389" w:history="1">
            <w:r w:rsidRPr="00B87D2C">
              <w:rPr>
                <w:rStyle w:val="Hyperlink"/>
                <w:noProof/>
              </w:rPr>
              <w:t>A-2.a Lab04</w:t>
            </w:r>
            <w:r>
              <w:rPr>
                <w:noProof/>
                <w:webHidden/>
              </w:rPr>
              <w:tab/>
            </w:r>
            <w:r>
              <w:rPr>
                <w:noProof/>
                <w:webHidden/>
              </w:rPr>
              <w:fldChar w:fldCharType="begin"/>
            </w:r>
            <w:r>
              <w:rPr>
                <w:noProof/>
                <w:webHidden/>
              </w:rPr>
              <w:instrText xml:space="preserve"> PAGEREF _Toc96765389 \h </w:instrText>
            </w:r>
            <w:r>
              <w:rPr>
                <w:noProof/>
                <w:webHidden/>
              </w:rPr>
            </w:r>
            <w:r>
              <w:rPr>
                <w:noProof/>
                <w:webHidden/>
              </w:rPr>
              <w:fldChar w:fldCharType="separate"/>
            </w:r>
            <w:r>
              <w:rPr>
                <w:noProof/>
                <w:webHidden/>
              </w:rPr>
              <w:t>8</w:t>
            </w:r>
            <w:r>
              <w:rPr>
                <w:noProof/>
                <w:webHidden/>
              </w:rPr>
              <w:fldChar w:fldCharType="end"/>
            </w:r>
          </w:hyperlink>
        </w:p>
        <w:p w14:paraId="40448638" w14:textId="5856B4E9" w:rsidR="00892376" w:rsidRDefault="00892376">
          <w:pPr>
            <w:pStyle w:val="TOC3"/>
            <w:tabs>
              <w:tab w:val="right" w:leader="dot" w:pos="9350"/>
            </w:tabs>
            <w:rPr>
              <w:rFonts w:eastAsiaTheme="minorEastAsia"/>
              <w:noProof/>
            </w:rPr>
          </w:pPr>
          <w:hyperlink w:anchor="_Toc96765390" w:history="1">
            <w:r w:rsidRPr="00B87D2C">
              <w:rPr>
                <w:rStyle w:val="Hyperlink"/>
                <w:noProof/>
              </w:rPr>
              <w:t>A-2.b clk_divider</w:t>
            </w:r>
            <w:r>
              <w:rPr>
                <w:noProof/>
                <w:webHidden/>
              </w:rPr>
              <w:tab/>
            </w:r>
            <w:r>
              <w:rPr>
                <w:noProof/>
                <w:webHidden/>
              </w:rPr>
              <w:fldChar w:fldCharType="begin"/>
            </w:r>
            <w:r>
              <w:rPr>
                <w:noProof/>
                <w:webHidden/>
              </w:rPr>
              <w:instrText xml:space="preserve"> PAGEREF _Toc96765390 \h </w:instrText>
            </w:r>
            <w:r>
              <w:rPr>
                <w:noProof/>
                <w:webHidden/>
              </w:rPr>
            </w:r>
            <w:r>
              <w:rPr>
                <w:noProof/>
                <w:webHidden/>
              </w:rPr>
              <w:fldChar w:fldCharType="separate"/>
            </w:r>
            <w:r>
              <w:rPr>
                <w:noProof/>
                <w:webHidden/>
              </w:rPr>
              <w:t>8</w:t>
            </w:r>
            <w:r>
              <w:rPr>
                <w:noProof/>
                <w:webHidden/>
              </w:rPr>
              <w:fldChar w:fldCharType="end"/>
            </w:r>
          </w:hyperlink>
        </w:p>
        <w:p w14:paraId="1FDDF6D3" w14:textId="0A71DB39" w:rsidR="00892376" w:rsidRDefault="00892376">
          <w:pPr>
            <w:pStyle w:val="TOC3"/>
            <w:tabs>
              <w:tab w:val="right" w:leader="dot" w:pos="9350"/>
            </w:tabs>
            <w:rPr>
              <w:rFonts w:eastAsiaTheme="minorEastAsia"/>
              <w:noProof/>
            </w:rPr>
          </w:pPr>
          <w:hyperlink w:anchor="_Toc96765391" w:history="1">
            <w:r w:rsidRPr="00B87D2C">
              <w:rPr>
                <w:rStyle w:val="Hyperlink"/>
                <w:noProof/>
              </w:rPr>
              <w:t>A-2.c key_scanner</w:t>
            </w:r>
            <w:r>
              <w:rPr>
                <w:noProof/>
                <w:webHidden/>
              </w:rPr>
              <w:tab/>
            </w:r>
            <w:r>
              <w:rPr>
                <w:noProof/>
                <w:webHidden/>
              </w:rPr>
              <w:fldChar w:fldCharType="begin"/>
            </w:r>
            <w:r>
              <w:rPr>
                <w:noProof/>
                <w:webHidden/>
              </w:rPr>
              <w:instrText xml:space="preserve"> PAGEREF _Toc96765391 \h </w:instrText>
            </w:r>
            <w:r>
              <w:rPr>
                <w:noProof/>
                <w:webHidden/>
              </w:rPr>
            </w:r>
            <w:r>
              <w:rPr>
                <w:noProof/>
                <w:webHidden/>
              </w:rPr>
              <w:fldChar w:fldCharType="separate"/>
            </w:r>
            <w:r>
              <w:rPr>
                <w:noProof/>
                <w:webHidden/>
              </w:rPr>
              <w:t>8</w:t>
            </w:r>
            <w:r>
              <w:rPr>
                <w:noProof/>
                <w:webHidden/>
              </w:rPr>
              <w:fldChar w:fldCharType="end"/>
            </w:r>
          </w:hyperlink>
        </w:p>
        <w:p w14:paraId="2152C662" w14:textId="6051D73D" w:rsidR="00892376" w:rsidRDefault="00892376">
          <w:pPr>
            <w:pStyle w:val="TOC3"/>
            <w:tabs>
              <w:tab w:val="right" w:leader="dot" w:pos="9350"/>
            </w:tabs>
            <w:rPr>
              <w:rFonts w:eastAsiaTheme="minorEastAsia"/>
              <w:noProof/>
            </w:rPr>
          </w:pPr>
          <w:hyperlink w:anchor="_Toc96765392" w:history="1">
            <w:r w:rsidRPr="00B87D2C">
              <w:rPr>
                <w:rStyle w:val="Hyperlink"/>
                <w:noProof/>
              </w:rPr>
              <w:t>A-2.d key_sequence_gen</w:t>
            </w:r>
            <w:r>
              <w:rPr>
                <w:noProof/>
                <w:webHidden/>
              </w:rPr>
              <w:tab/>
            </w:r>
            <w:r>
              <w:rPr>
                <w:noProof/>
                <w:webHidden/>
              </w:rPr>
              <w:fldChar w:fldCharType="begin"/>
            </w:r>
            <w:r>
              <w:rPr>
                <w:noProof/>
                <w:webHidden/>
              </w:rPr>
              <w:instrText xml:space="preserve"> PAGEREF _Toc96765392 \h </w:instrText>
            </w:r>
            <w:r>
              <w:rPr>
                <w:noProof/>
                <w:webHidden/>
              </w:rPr>
            </w:r>
            <w:r>
              <w:rPr>
                <w:noProof/>
                <w:webHidden/>
              </w:rPr>
              <w:fldChar w:fldCharType="separate"/>
            </w:r>
            <w:r>
              <w:rPr>
                <w:noProof/>
                <w:webHidden/>
              </w:rPr>
              <w:t>8</w:t>
            </w:r>
            <w:r>
              <w:rPr>
                <w:noProof/>
                <w:webHidden/>
              </w:rPr>
              <w:fldChar w:fldCharType="end"/>
            </w:r>
          </w:hyperlink>
        </w:p>
        <w:p w14:paraId="7F916D3F" w14:textId="6028836B" w:rsidR="00892376" w:rsidRDefault="00892376">
          <w:pPr>
            <w:pStyle w:val="TOC3"/>
            <w:tabs>
              <w:tab w:val="right" w:leader="dot" w:pos="9350"/>
            </w:tabs>
            <w:rPr>
              <w:rFonts w:eastAsiaTheme="minorEastAsia"/>
              <w:noProof/>
            </w:rPr>
          </w:pPr>
          <w:hyperlink w:anchor="_Toc96765393" w:history="1">
            <w:r w:rsidRPr="00B87D2C">
              <w:rPr>
                <w:rStyle w:val="Hyperlink"/>
                <w:noProof/>
              </w:rPr>
              <w:t>A-2.e sequence_check</w:t>
            </w:r>
            <w:r>
              <w:rPr>
                <w:noProof/>
                <w:webHidden/>
              </w:rPr>
              <w:tab/>
            </w:r>
            <w:r>
              <w:rPr>
                <w:noProof/>
                <w:webHidden/>
              </w:rPr>
              <w:fldChar w:fldCharType="begin"/>
            </w:r>
            <w:r>
              <w:rPr>
                <w:noProof/>
                <w:webHidden/>
              </w:rPr>
              <w:instrText xml:space="preserve"> PAGEREF _Toc96765393 \h </w:instrText>
            </w:r>
            <w:r>
              <w:rPr>
                <w:noProof/>
                <w:webHidden/>
              </w:rPr>
            </w:r>
            <w:r>
              <w:rPr>
                <w:noProof/>
                <w:webHidden/>
              </w:rPr>
              <w:fldChar w:fldCharType="separate"/>
            </w:r>
            <w:r>
              <w:rPr>
                <w:noProof/>
                <w:webHidden/>
              </w:rPr>
              <w:t>8</w:t>
            </w:r>
            <w:r>
              <w:rPr>
                <w:noProof/>
                <w:webHidden/>
              </w:rPr>
              <w:fldChar w:fldCharType="end"/>
            </w:r>
          </w:hyperlink>
        </w:p>
        <w:p w14:paraId="09190D51" w14:textId="749B721B" w:rsidR="00892376" w:rsidRDefault="00892376">
          <w:pPr>
            <w:pStyle w:val="TOC3"/>
            <w:tabs>
              <w:tab w:val="right" w:leader="dot" w:pos="9350"/>
            </w:tabs>
            <w:rPr>
              <w:rFonts w:eastAsiaTheme="minorEastAsia"/>
              <w:noProof/>
            </w:rPr>
          </w:pPr>
          <w:hyperlink w:anchor="_Toc96765394" w:history="1">
            <w:r w:rsidRPr="00B87D2C">
              <w:rPr>
                <w:rStyle w:val="Hyperlink"/>
                <w:noProof/>
              </w:rPr>
              <w:t>A-2.f timer</w:t>
            </w:r>
            <w:r>
              <w:rPr>
                <w:noProof/>
                <w:webHidden/>
              </w:rPr>
              <w:tab/>
            </w:r>
            <w:r>
              <w:rPr>
                <w:noProof/>
                <w:webHidden/>
              </w:rPr>
              <w:fldChar w:fldCharType="begin"/>
            </w:r>
            <w:r>
              <w:rPr>
                <w:noProof/>
                <w:webHidden/>
              </w:rPr>
              <w:instrText xml:space="preserve"> PAGEREF _Toc96765394 \h </w:instrText>
            </w:r>
            <w:r>
              <w:rPr>
                <w:noProof/>
                <w:webHidden/>
              </w:rPr>
            </w:r>
            <w:r>
              <w:rPr>
                <w:noProof/>
                <w:webHidden/>
              </w:rPr>
              <w:fldChar w:fldCharType="separate"/>
            </w:r>
            <w:r>
              <w:rPr>
                <w:noProof/>
                <w:webHidden/>
              </w:rPr>
              <w:t>8</w:t>
            </w:r>
            <w:r>
              <w:rPr>
                <w:noProof/>
                <w:webHidden/>
              </w:rPr>
              <w:fldChar w:fldCharType="end"/>
            </w:r>
          </w:hyperlink>
        </w:p>
        <w:p w14:paraId="2120809E" w14:textId="165098CC" w:rsidR="00892376" w:rsidRDefault="00892376">
          <w:pPr>
            <w:pStyle w:val="TOC3"/>
            <w:tabs>
              <w:tab w:val="right" w:leader="dot" w:pos="9350"/>
            </w:tabs>
            <w:rPr>
              <w:rFonts w:eastAsiaTheme="minorEastAsia"/>
              <w:noProof/>
            </w:rPr>
          </w:pPr>
          <w:hyperlink w:anchor="_Toc96765395" w:history="1">
            <w:r w:rsidRPr="00B87D2C">
              <w:rPr>
                <w:rStyle w:val="Hyperlink"/>
                <w:noProof/>
              </w:rPr>
              <w:t>A-2.g display</w:t>
            </w:r>
            <w:r>
              <w:rPr>
                <w:noProof/>
                <w:webHidden/>
              </w:rPr>
              <w:tab/>
            </w:r>
            <w:r>
              <w:rPr>
                <w:noProof/>
                <w:webHidden/>
              </w:rPr>
              <w:fldChar w:fldCharType="begin"/>
            </w:r>
            <w:r>
              <w:rPr>
                <w:noProof/>
                <w:webHidden/>
              </w:rPr>
              <w:instrText xml:space="preserve"> PAGEREF _Toc96765395 \h </w:instrText>
            </w:r>
            <w:r>
              <w:rPr>
                <w:noProof/>
                <w:webHidden/>
              </w:rPr>
            </w:r>
            <w:r>
              <w:rPr>
                <w:noProof/>
                <w:webHidden/>
              </w:rPr>
              <w:fldChar w:fldCharType="separate"/>
            </w:r>
            <w:r>
              <w:rPr>
                <w:noProof/>
                <w:webHidden/>
              </w:rPr>
              <w:t>8</w:t>
            </w:r>
            <w:r>
              <w:rPr>
                <w:noProof/>
                <w:webHidden/>
              </w:rPr>
              <w:fldChar w:fldCharType="end"/>
            </w:r>
          </w:hyperlink>
        </w:p>
        <w:p w14:paraId="76F2FCF8" w14:textId="7D19D7E7" w:rsidR="00892376" w:rsidRDefault="00892376">
          <w:pPr>
            <w:pStyle w:val="TOC2"/>
            <w:tabs>
              <w:tab w:val="right" w:leader="dot" w:pos="9350"/>
            </w:tabs>
            <w:rPr>
              <w:rFonts w:eastAsiaTheme="minorEastAsia"/>
              <w:noProof/>
            </w:rPr>
          </w:pPr>
          <w:hyperlink w:anchor="_Toc96765396" w:history="1">
            <w:r w:rsidRPr="00B87D2C">
              <w:rPr>
                <w:rStyle w:val="Hyperlink"/>
                <w:noProof/>
              </w:rPr>
              <w:t>A-3 State Machine Diagrams</w:t>
            </w:r>
            <w:r>
              <w:rPr>
                <w:noProof/>
                <w:webHidden/>
              </w:rPr>
              <w:tab/>
            </w:r>
            <w:r>
              <w:rPr>
                <w:noProof/>
                <w:webHidden/>
              </w:rPr>
              <w:fldChar w:fldCharType="begin"/>
            </w:r>
            <w:r>
              <w:rPr>
                <w:noProof/>
                <w:webHidden/>
              </w:rPr>
              <w:instrText xml:space="preserve"> PAGEREF _Toc96765396 \h </w:instrText>
            </w:r>
            <w:r>
              <w:rPr>
                <w:noProof/>
                <w:webHidden/>
              </w:rPr>
            </w:r>
            <w:r>
              <w:rPr>
                <w:noProof/>
                <w:webHidden/>
              </w:rPr>
              <w:fldChar w:fldCharType="separate"/>
            </w:r>
            <w:r>
              <w:rPr>
                <w:noProof/>
                <w:webHidden/>
              </w:rPr>
              <w:t>8</w:t>
            </w:r>
            <w:r>
              <w:rPr>
                <w:noProof/>
                <w:webHidden/>
              </w:rPr>
              <w:fldChar w:fldCharType="end"/>
            </w:r>
          </w:hyperlink>
        </w:p>
        <w:p w14:paraId="62DFB28C" w14:textId="0F7B1950" w:rsidR="00892376" w:rsidRDefault="00892376">
          <w:pPr>
            <w:pStyle w:val="TOC3"/>
            <w:tabs>
              <w:tab w:val="right" w:leader="dot" w:pos="9350"/>
            </w:tabs>
            <w:rPr>
              <w:rFonts w:eastAsiaTheme="minorEastAsia"/>
              <w:noProof/>
            </w:rPr>
          </w:pPr>
          <w:hyperlink w:anchor="_Toc96765397" w:history="1">
            <w:r w:rsidRPr="00B87D2C">
              <w:rPr>
                <w:rStyle w:val="Hyperlink"/>
                <w:noProof/>
              </w:rPr>
              <w:t>A-3.a key_sequence_gen</w:t>
            </w:r>
            <w:r>
              <w:rPr>
                <w:noProof/>
                <w:webHidden/>
              </w:rPr>
              <w:tab/>
            </w:r>
            <w:r>
              <w:rPr>
                <w:noProof/>
                <w:webHidden/>
              </w:rPr>
              <w:fldChar w:fldCharType="begin"/>
            </w:r>
            <w:r>
              <w:rPr>
                <w:noProof/>
                <w:webHidden/>
              </w:rPr>
              <w:instrText xml:space="preserve"> PAGEREF _Toc96765397 \h </w:instrText>
            </w:r>
            <w:r>
              <w:rPr>
                <w:noProof/>
                <w:webHidden/>
              </w:rPr>
            </w:r>
            <w:r>
              <w:rPr>
                <w:noProof/>
                <w:webHidden/>
              </w:rPr>
              <w:fldChar w:fldCharType="separate"/>
            </w:r>
            <w:r>
              <w:rPr>
                <w:noProof/>
                <w:webHidden/>
              </w:rPr>
              <w:t>8</w:t>
            </w:r>
            <w:r>
              <w:rPr>
                <w:noProof/>
                <w:webHidden/>
              </w:rPr>
              <w:fldChar w:fldCharType="end"/>
            </w:r>
          </w:hyperlink>
        </w:p>
        <w:p w14:paraId="3AD199D3" w14:textId="1ABCF349" w:rsidR="00892376" w:rsidRDefault="00892376">
          <w:pPr>
            <w:pStyle w:val="TOC3"/>
            <w:tabs>
              <w:tab w:val="right" w:leader="dot" w:pos="9350"/>
            </w:tabs>
            <w:rPr>
              <w:rFonts w:eastAsiaTheme="minorEastAsia"/>
              <w:noProof/>
            </w:rPr>
          </w:pPr>
          <w:hyperlink w:anchor="_Toc96765398" w:history="1">
            <w:r w:rsidRPr="00B87D2C">
              <w:rPr>
                <w:rStyle w:val="Hyperlink"/>
                <w:noProof/>
              </w:rPr>
              <w:t>A-3.b sequence_check</w:t>
            </w:r>
            <w:r>
              <w:rPr>
                <w:noProof/>
                <w:webHidden/>
              </w:rPr>
              <w:tab/>
            </w:r>
            <w:r>
              <w:rPr>
                <w:noProof/>
                <w:webHidden/>
              </w:rPr>
              <w:fldChar w:fldCharType="begin"/>
            </w:r>
            <w:r>
              <w:rPr>
                <w:noProof/>
                <w:webHidden/>
              </w:rPr>
              <w:instrText xml:space="preserve"> PAGEREF _Toc96765398 \h </w:instrText>
            </w:r>
            <w:r>
              <w:rPr>
                <w:noProof/>
                <w:webHidden/>
              </w:rPr>
            </w:r>
            <w:r>
              <w:rPr>
                <w:noProof/>
                <w:webHidden/>
              </w:rPr>
              <w:fldChar w:fldCharType="separate"/>
            </w:r>
            <w:r>
              <w:rPr>
                <w:noProof/>
                <w:webHidden/>
              </w:rPr>
              <w:t>8</w:t>
            </w:r>
            <w:r>
              <w:rPr>
                <w:noProof/>
                <w:webHidden/>
              </w:rPr>
              <w:fldChar w:fldCharType="end"/>
            </w:r>
          </w:hyperlink>
        </w:p>
        <w:p w14:paraId="1606FBE3" w14:textId="6060FF71" w:rsidR="00892376" w:rsidRDefault="00892376">
          <w:pPr>
            <w:pStyle w:val="TOC2"/>
            <w:tabs>
              <w:tab w:val="right" w:leader="dot" w:pos="9350"/>
            </w:tabs>
            <w:rPr>
              <w:rFonts w:eastAsiaTheme="minorEastAsia"/>
              <w:noProof/>
            </w:rPr>
          </w:pPr>
          <w:hyperlink w:anchor="_Toc96765399" w:history="1">
            <w:r w:rsidRPr="00B87D2C">
              <w:rPr>
                <w:rStyle w:val="Hyperlink"/>
                <w:noProof/>
              </w:rPr>
              <w:t>A-4 Module Code</w:t>
            </w:r>
            <w:r>
              <w:rPr>
                <w:noProof/>
                <w:webHidden/>
              </w:rPr>
              <w:tab/>
            </w:r>
            <w:r>
              <w:rPr>
                <w:noProof/>
                <w:webHidden/>
              </w:rPr>
              <w:fldChar w:fldCharType="begin"/>
            </w:r>
            <w:r>
              <w:rPr>
                <w:noProof/>
                <w:webHidden/>
              </w:rPr>
              <w:instrText xml:space="preserve"> PAGEREF _Toc96765399 \h </w:instrText>
            </w:r>
            <w:r>
              <w:rPr>
                <w:noProof/>
                <w:webHidden/>
              </w:rPr>
            </w:r>
            <w:r>
              <w:rPr>
                <w:noProof/>
                <w:webHidden/>
              </w:rPr>
              <w:fldChar w:fldCharType="separate"/>
            </w:r>
            <w:r>
              <w:rPr>
                <w:noProof/>
                <w:webHidden/>
              </w:rPr>
              <w:t>8</w:t>
            </w:r>
            <w:r>
              <w:rPr>
                <w:noProof/>
                <w:webHidden/>
              </w:rPr>
              <w:fldChar w:fldCharType="end"/>
            </w:r>
          </w:hyperlink>
        </w:p>
        <w:p w14:paraId="24F9EAD7" w14:textId="3857155A" w:rsidR="00892376" w:rsidRDefault="00892376">
          <w:pPr>
            <w:pStyle w:val="TOC3"/>
            <w:tabs>
              <w:tab w:val="right" w:leader="dot" w:pos="9350"/>
            </w:tabs>
            <w:rPr>
              <w:rFonts w:eastAsiaTheme="minorEastAsia"/>
              <w:noProof/>
            </w:rPr>
          </w:pPr>
          <w:hyperlink w:anchor="_Toc96765400" w:history="1">
            <w:r w:rsidRPr="00B87D2C">
              <w:rPr>
                <w:rStyle w:val="Hyperlink"/>
                <w:noProof/>
              </w:rPr>
              <w:t>A-4.a Lab04</w:t>
            </w:r>
            <w:r>
              <w:rPr>
                <w:noProof/>
                <w:webHidden/>
              </w:rPr>
              <w:tab/>
            </w:r>
            <w:r>
              <w:rPr>
                <w:noProof/>
                <w:webHidden/>
              </w:rPr>
              <w:fldChar w:fldCharType="begin"/>
            </w:r>
            <w:r>
              <w:rPr>
                <w:noProof/>
                <w:webHidden/>
              </w:rPr>
              <w:instrText xml:space="preserve"> PAGEREF _Toc96765400 \h </w:instrText>
            </w:r>
            <w:r>
              <w:rPr>
                <w:noProof/>
                <w:webHidden/>
              </w:rPr>
            </w:r>
            <w:r>
              <w:rPr>
                <w:noProof/>
                <w:webHidden/>
              </w:rPr>
              <w:fldChar w:fldCharType="separate"/>
            </w:r>
            <w:r>
              <w:rPr>
                <w:noProof/>
                <w:webHidden/>
              </w:rPr>
              <w:t>8</w:t>
            </w:r>
            <w:r>
              <w:rPr>
                <w:noProof/>
                <w:webHidden/>
              </w:rPr>
              <w:fldChar w:fldCharType="end"/>
            </w:r>
          </w:hyperlink>
        </w:p>
        <w:p w14:paraId="22B2F680" w14:textId="1C0ED5CF" w:rsidR="00892376" w:rsidRDefault="00892376">
          <w:pPr>
            <w:pStyle w:val="TOC3"/>
            <w:tabs>
              <w:tab w:val="right" w:leader="dot" w:pos="9350"/>
            </w:tabs>
            <w:rPr>
              <w:rFonts w:eastAsiaTheme="minorEastAsia"/>
              <w:noProof/>
            </w:rPr>
          </w:pPr>
          <w:hyperlink w:anchor="_Toc96765401" w:history="1">
            <w:r w:rsidRPr="00B87D2C">
              <w:rPr>
                <w:rStyle w:val="Hyperlink"/>
                <w:noProof/>
              </w:rPr>
              <w:t>A-4.b clk_divider</w:t>
            </w:r>
            <w:r>
              <w:rPr>
                <w:noProof/>
                <w:webHidden/>
              </w:rPr>
              <w:tab/>
            </w:r>
            <w:r>
              <w:rPr>
                <w:noProof/>
                <w:webHidden/>
              </w:rPr>
              <w:fldChar w:fldCharType="begin"/>
            </w:r>
            <w:r>
              <w:rPr>
                <w:noProof/>
                <w:webHidden/>
              </w:rPr>
              <w:instrText xml:space="preserve"> PAGEREF _Toc96765401 \h </w:instrText>
            </w:r>
            <w:r>
              <w:rPr>
                <w:noProof/>
                <w:webHidden/>
              </w:rPr>
            </w:r>
            <w:r>
              <w:rPr>
                <w:noProof/>
                <w:webHidden/>
              </w:rPr>
              <w:fldChar w:fldCharType="separate"/>
            </w:r>
            <w:r>
              <w:rPr>
                <w:noProof/>
                <w:webHidden/>
              </w:rPr>
              <w:t>8</w:t>
            </w:r>
            <w:r>
              <w:rPr>
                <w:noProof/>
                <w:webHidden/>
              </w:rPr>
              <w:fldChar w:fldCharType="end"/>
            </w:r>
          </w:hyperlink>
        </w:p>
        <w:p w14:paraId="46A74F69" w14:textId="2415D8CA" w:rsidR="00892376" w:rsidRDefault="00892376">
          <w:pPr>
            <w:pStyle w:val="TOC3"/>
            <w:tabs>
              <w:tab w:val="right" w:leader="dot" w:pos="9350"/>
            </w:tabs>
            <w:rPr>
              <w:rFonts w:eastAsiaTheme="minorEastAsia"/>
              <w:noProof/>
            </w:rPr>
          </w:pPr>
          <w:hyperlink w:anchor="_Toc96765402" w:history="1">
            <w:r w:rsidRPr="00B87D2C">
              <w:rPr>
                <w:rStyle w:val="Hyperlink"/>
                <w:noProof/>
              </w:rPr>
              <w:t>A-4.c key_scanner</w:t>
            </w:r>
            <w:r>
              <w:rPr>
                <w:noProof/>
                <w:webHidden/>
              </w:rPr>
              <w:tab/>
            </w:r>
            <w:r>
              <w:rPr>
                <w:noProof/>
                <w:webHidden/>
              </w:rPr>
              <w:fldChar w:fldCharType="begin"/>
            </w:r>
            <w:r>
              <w:rPr>
                <w:noProof/>
                <w:webHidden/>
              </w:rPr>
              <w:instrText xml:space="preserve"> PAGEREF _Toc96765402 \h </w:instrText>
            </w:r>
            <w:r>
              <w:rPr>
                <w:noProof/>
                <w:webHidden/>
              </w:rPr>
            </w:r>
            <w:r>
              <w:rPr>
                <w:noProof/>
                <w:webHidden/>
              </w:rPr>
              <w:fldChar w:fldCharType="separate"/>
            </w:r>
            <w:r>
              <w:rPr>
                <w:noProof/>
                <w:webHidden/>
              </w:rPr>
              <w:t>8</w:t>
            </w:r>
            <w:r>
              <w:rPr>
                <w:noProof/>
                <w:webHidden/>
              </w:rPr>
              <w:fldChar w:fldCharType="end"/>
            </w:r>
          </w:hyperlink>
        </w:p>
        <w:p w14:paraId="1B9E50DB" w14:textId="3913F0FB" w:rsidR="00892376" w:rsidRDefault="00892376">
          <w:pPr>
            <w:pStyle w:val="TOC3"/>
            <w:tabs>
              <w:tab w:val="right" w:leader="dot" w:pos="9350"/>
            </w:tabs>
            <w:rPr>
              <w:rFonts w:eastAsiaTheme="minorEastAsia"/>
              <w:noProof/>
            </w:rPr>
          </w:pPr>
          <w:hyperlink w:anchor="_Toc96765403" w:history="1">
            <w:r w:rsidRPr="00B87D2C">
              <w:rPr>
                <w:rStyle w:val="Hyperlink"/>
                <w:noProof/>
              </w:rPr>
              <w:t>A-4.d key_sequence_gen</w:t>
            </w:r>
            <w:r>
              <w:rPr>
                <w:noProof/>
                <w:webHidden/>
              </w:rPr>
              <w:tab/>
            </w:r>
            <w:r>
              <w:rPr>
                <w:noProof/>
                <w:webHidden/>
              </w:rPr>
              <w:fldChar w:fldCharType="begin"/>
            </w:r>
            <w:r>
              <w:rPr>
                <w:noProof/>
                <w:webHidden/>
              </w:rPr>
              <w:instrText xml:space="preserve"> PAGEREF _Toc96765403 \h </w:instrText>
            </w:r>
            <w:r>
              <w:rPr>
                <w:noProof/>
                <w:webHidden/>
              </w:rPr>
            </w:r>
            <w:r>
              <w:rPr>
                <w:noProof/>
                <w:webHidden/>
              </w:rPr>
              <w:fldChar w:fldCharType="separate"/>
            </w:r>
            <w:r>
              <w:rPr>
                <w:noProof/>
                <w:webHidden/>
              </w:rPr>
              <w:t>8</w:t>
            </w:r>
            <w:r>
              <w:rPr>
                <w:noProof/>
                <w:webHidden/>
              </w:rPr>
              <w:fldChar w:fldCharType="end"/>
            </w:r>
          </w:hyperlink>
        </w:p>
        <w:p w14:paraId="23908FA4" w14:textId="14FA44EE" w:rsidR="00892376" w:rsidRDefault="00892376">
          <w:pPr>
            <w:pStyle w:val="TOC3"/>
            <w:tabs>
              <w:tab w:val="right" w:leader="dot" w:pos="9350"/>
            </w:tabs>
            <w:rPr>
              <w:rFonts w:eastAsiaTheme="minorEastAsia"/>
              <w:noProof/>
            </w:rPr>
          </w:pPr>
          <w:hyperlink w:anchor="_Toc96765404" w:history="1">
            <w:r w:rsidRPr="00B87D2C">
              <w:rPr>
                <w:rStyle w:val="Hyperlink"/>
                <w:noProof/>
              </w:rPr>
              <w:t>A-4.e sequence_check</w:t>
            </w:r>
            <w:r>
              <w:rPr>
                <w:noProof/>
                <w:webHidden/>
              </w:rPr>
              <w:tab/>
            </w:r>
            <w:r>
              <w:rPr>
                <w:noProof/>
                <w:webHidden/>
              </w:rPr>
              <w:fldChar w:fldCharType="begin"/>
            </w:r>
            <w:r>
              <w:rPr>
                <w:noProof/>
                <w:webHidden/>
              </w:rPr>
              <w:instrText xml:space="preserve"> PAGEREF _Toc96765404 \h </w:instrText>
            </w:r>
            <w:r>
              <w:rPr>
                <w:noProof/>
                <w:webHidden/>
              </w:rPr>
            </w:r>
            <w:r>
              <w:rPr>
                <w:noProof/>
                <w:webHidden/>
              </w:rPr>
              <w:fldChar w:fldCharType="separate"/>
            </w:r>
            <w:r>
              <w:rPr>
                <w:noProof/>
                <w:webHidden/>
              </w:rPr>
              <w:t>8</w:t>
            </w:r>
            <w:r>
              <w:rPr>
                <w:noProof/>
                <w:webHidden/>
              </w:rPr>
              <w:fldChar w:fldCharType="end"/>
            </w:r>
          </w:hyperlink>
        </w:p>
        <w:p w14:paraId="7BE35540" w14:textId="673BE4DA" w:rsidR="00892376" w:rsidRDefault="00892376">
          <w:pPr>
            <w:pStyle w:val="TOC3"/>
            <w:tabs>
              <w:tab w:val="right" w:leader="dot" w:pos="9350"/>
            </w:tabs>
            <w:rPr>
              <w:rFonts w:eastAsiaTheme="minorEastAsia"/>
              <w:noProof/>
            </w:rPr>
          </w:pPr>
          <w:hyperlink w:anchor="_Toc96765405" w:history="1">
            <w:r w:rsidRPr="00B87D2C">
              <w:rPr>
                <w:rStyle w:val="Hyperlink"/>
                <w:noProof/>
              </w:rPr>
              <w:t>A-4.f timer</w:t>
            </w:r>
            <w:r>
              <w:rPr>
                <w:noProof/>
                <w:webHidden/>
              </w:rPr>
              <w:tab/>
            </w:r>
            <w:r>
              <w:rPr>
                <w:noProof/>
                <w:webHidden/>
              </w:rPr>
              <w:fldChar w:fldCharType="begin"/>
            </w:r>
            <w:r>
              <w:rPr>
                <w:noProof/>
                <w:webHidden/>
              </w:rPr>
              <w:instrText xml:space="preserve"> PAGEREF _Toc96765405 \h </w:instrText>
            </w:r>
            <w:r>
              <w:rPr>
                <w:noProof/>
                <w:webHidden/>
              </w:rPr>
            </w:r>
            <w:r>
              <w:rPr>
                <w:noProof/>
                <w:webHidden/>
              </w:rPr>
              <w:fldChar w:fldCharType="separate"/>
            </w:r>
            <w:r>
              <w:rPr>
                <w:noProof/>
                <w:webHidden/>
              </w:rPr>
              <w:t>8</w:t>
            </w:r>
            <w:r>
              <w:rPr>
                <w:noProof/>
                <w:webHidden/>
              </w:rPr>
              <w:fldChar w:fldCharType="end"/>
            </w:r>
          </w:hyperlink>
        </w:p>
        <w:p w14:paraId="5B4A6DD0" w14:textId="2452B3AD" w:rsidR="00892376" w:rsidRDefault="00892376">
          <w:pPr>
            <w:pStyle w:val="TOC3"/>
            <w:tabs>
              <w:tab w:val="right" w:leader="dot" w:pos="9350"/>
            </w:tabs>
            <w:rPr>
              <w:rFonts w:eastAsiaTheme="minorEastAsia"/>
              <w:noProof/>
            </w:rPr>
          </w:pPr>
          <w:hyperlink w:anchor="_Toc96765406" w:history="1">
            <w:r w:rsidRPr="00B87D2C">
              <w:rPr>
                <w:rStyle w:val="Hyperlink"/>
                <w:noProof/>
              </w:rPr>
              <w:t>A-2.g display</w:t>
            </w:r>
            <w:r>
              <w:rPr>
                <w:noProof/>
                <w:webHidden/>
              </w:rPr>
              <w:tab/>
            </w:r>
            <w:r>
              <w:rPr>
                <w:noProof/>
                <w:webHidden/>
              </w:rPr>
              <w:fldChar w:fldCharType="begin"/>
            </w:r>
            <w:r>
              <w:rPr>
                <w:noProof/>
                <w:webHidden/>
              </w:rPr>
              <w:instrText xml:space="preserve"> PAGEREF _Toc96765406 \h </w:instrText>
            </w:r>
            <w:r>
              <w:rPr>
                <w:noProof/>
                <w:webHidden/>
              </w:rPr>
            </w:r>
            <w:r>
              <w:rPr>
                <w:noProof/>
                <w:webHidden/>
              </w:rPr>
              <w:fldChar w:fldCharType="separate"/>
            </w:r>
            <w:r>
              <w:rPr>
                <w:noProof/>
                <w:webHidden/>
              </w:rPr>
              <w:t>8</w:t>
            </w:r>
            <w:r>
              <w:rPr>
                <w:noProof/>
                <w:webHidden/>
              </w:rPr>
              <w:fldChar w:fldCharType="end"/>
            </w:r>
          </w:hyperlink>
        </w:p>
        <w:p w14:paraId="51639E40" w14:textId="12E9E0C9" w:rsidR="00892376" w:rsidRDefault="00892376">
          <w:pPr>
            <w:pStyle w:val="TOC1"/>
            <w:tabs>
              <w:tab w:val="right" w:leader="dot" w:pos="9350"/>
            </w:tabs>
            <w:rPr>
              <w:rFonts w:eastAsiaTheme="minorEastAsia"/>
              <w:noProof/>
            </w:rPr>
          </w:pPr>
          <w:hyperlink w:anchor="_Toc96765407" w:history="1">
            <w:r w:rsidRPr="00B87D2C">
              <w:rPr>
                <w:rStyle w:val="Hyperlink"/>
                <w:noProof/>
              </w:rPr>
              <w:t>Table of Figures</w:t>
            </w:r>
            <w:r>
              <w:rPr>
                <w:noProof/>
                <w:webHidden/>
              </w:rPr>
              <w:tab/>
            </w:r>
            <w:r>
              <w:rPr>
                <w:noProof/>
                <w:webHidden/>
              </w:rPr>
              <w:fldChar w:fldCharType="begin"/>
            </w:r>
            <w:r>
              <w:rPr>
                <w:noProof/>
                <w:webHidden/>
              </w:rPr>
              <w:instrText xml:space="preserve"> PAGEREF _Toc96765407 \h </w:instrText>
            </w:r>
            <w:r>
              <w:rPr>
                <w:noProof/>
                <w:webHidden/>
              </w:rPr>
            </w:r>
            <w:r>
              <w:rPr>
                <w:noProof/>
                <w:webHidden/>
              </w:rPr>
              <w:fldChar w:fldCharType="separate"/>
            </w:r>
            <w:r>
              <w:rPr>
                <w:noProof/>
                <w:webHidden/>
              </w:rPr>
              <w:t>9</w:t>
            </w:r>
            <w:r>
              <w:rPr>
                <w:noProof/>
                <w:webHidden/>
              </w:rPr>
              <w:fldChar w:fldCharType="end"/>
            </w:r>
          </w:hyperlink>
        </w:p>
        <w:p w14:paraId="75BAE758" w14:textId="6C8E606D" w:rsidR="00892376" w:rsidRDefault="00892376">
          <w:pPr>
            <w:pStyle w:val="TOC1"/>
            <w:tabs>
              <w:tab w:val="right" w:leader="dot" w:pos="9350"/>
            </w:tabs>
            <w:rPr>
              <w:rFonts w:eastAsiaTheme="minorEastAsia"/>
              <w:noProof/>
            </w:rPr>
          </w:pPr>
          <w:hyperlink w:anchor="_Toc96765408" w:history="1">
            <w:r w:rsidRPr="00B87D2C">
              <w:rPr>
                <w:rStyle w:val="Hyperlink"/>
                <w:noProof/>
              </w:rPr>
              <w:t>References</w:t>
            </w:r>
            <w:r>
              <w:rPr>
                <w:noProof/>
                <w:webHidden/>
              </w:rPr>
              <w:tab/>
            </w:r>
            <w:r>
              <w:rPr>
                <w:noProof/>
                <w:webHidden/>
              </w:rPr>
              <w:fldChar w:fldCharType="begin"/>
            </w:r>
            <w:r>
              <w:rPr>
                <w:noProof/>
                <w:webHidden/>
              </w:rPr>
              <w:instrText xml:space="preserve"> PAGEREF _Toc96765408 \h </w:instrText>
            </w:r>
            <w:r>
              <w:rPr>
                <w:noProof/>
                <w:webHidden/>
              </w:rPr>
            </w:r>
            <w:r>
              <w:rPr>
                <w:noProof/>
                <w:webHidden/>
              </w:rPr>
              <w:fldChar w:fldCharType="separate"/>
            </w:r>
            <w:r>
              <w:rPr>
                <w:noProof/>
                <w:webHidden/>
              </w:rPr>
              <w:t>10</w:t>
            </w:r>
            <w:r>
              <w:rPr>
                <w:noProof/>
                <w:webHidden/>
              </w:rPr>
              <w:fldChar w:fldCharType="end"/>
            </w:r>
          </w:hyperlink>
        </w:p>
        <w:p w14:paraId="0A47D3C9" w14:textId="1E4A22F7" w:rsidR="009579A0" w:rsidRDefault="009579A0">
          <w:r>
            <w:rPr>
              <w:b/>
              <w:bCs/>
              <w:noProof/>
            </w:rPr>
            <w:fldChar w:fldCharType="end"/>
          </w:r>
        </w:p>
      </w:sdtContent>
    </w:sdt>
    <w:p w14:paraId="00948B08" w14:textId="77777777" w:rsidR="009579A0" w:rsidRDefault="009579A0">
      <w:pPr>
        <w:rPr>
          <w:color w:val="FF0000"/>
          <w:sz w:val="28"/>
          <w:szCs w:val="28"/>
        </w:rPr>
      </w:pPr>
      <w:r>
        <w:rPr>
          <w:color w:val="FF0000"/>
          <w:sz w:val="28"/>
          <w:szCs w:val="28"/>
        </w:rPr>
        <w:br w:type="page"/>
      </w:r>
    </w:p>
    <w:p w14:paraId="5DA6708B" w14:textId="77777777" w:rsidR="009579A0" w:rsidRDefault="009579A0" w:rsidP="009579A0">
      <w:pPr>
        <w:pStyle w:val="Heading1"/>
      </w:pPr>
      <w:bookmarkStart w:id="0" w:name="_Toc96765376"/>
      <w:r>
        <w:lastRenderedPageBreak/>
        <w:t>Abstract</w:t>
      </w:r>
      <w:bookmarkEnd w:id="0"/>
    </w:p>
    <w:p w14:paraId="373E7891" w14:textId="77777777" w:rsidR="00095AF8" w:rsidRPr="00095AF8" w:rsidRDefault="00095AF8" w:rsidP="00095AF8">
      <w:pPr>
        <w:rPr>
          <w:rFonts w:ascii="Times New Roman" w:hAnsi="Times New Roman" w:cs="Times New Roman"/>
          <w:sz w:val="24"/>
          <w:szCs w:val="24"/>
        </w:rPr>
      </w:pPr>
      <w:r w:rsidRPr="00095AF8">
        <w:rPr>
          <w:rFonts w:ascii="Times New Roman" w:hAnsi="Times New Roman" w:cs="Times New Roman"/>
          <w:sz w:val="24"/>
          <w:szCs w:val="24"/>
        </w:rPr>
        <w:t>You will create a digital door lock system. This lock will use a 4x4 membrane keypad to enter a 4-digit code. The code will be checked against valid codes and the door either unlocked or an error LED will be flashed. The system should consist of a couple of LEDs. One will be lit to indicate (simulate a door is unlocking). The second will be lit to indicate an error. When either of these LEDs is lit it should remain in that state for a total of 5 seconds. The system should accept a 4-digit code from the keypad. This code will be entered in one digit at a time. The code should be displayed on the DE1-SoC 7-segment displays as it is being entered. To finish the code the ‘#’ key should be pressed. Once this is pressed the code should be checked against a list of known good codes. If found the door will be unlocked, otherwise the error will be shown. If the ‘*’ key is entered at any point in the code entry. The code should be cleared. Also, once started if the code is not entered in within 15 seconds it should error out and reset. Break this out into its various modules using hierarchical design. This will require the implementation of a few state machines as well.</w:t>
      </w:r>
    </w:p>
    <w:p w14:paraId="40B5FF14" w14:textId="77777777" w:rsidR="009579A0" w:rsidRDefault="009579A0">
      <w:r>
        <w:br w:type="page"/>
      </w:r>
    </w:p>
    <w:p w14:paraId="21077D4E" w14:textId="77777777" w:rsidR="009579A0" w:rsidRDefault="009579A0" w:rsidP="009579A0">
      <w:pPr>
        <w:pStyle w:val="Heading1"/>
      </w:pPr>
      <w:bookmarkStart w:id="1" w:name="_Toc96765377"/>
      <w:r>
        <w:lastRenderedPageBreak/>
        <w:t>Introduction</w:t>
      </w:r>
      <w:bookmarkEnd w:id="1"/>
    </w:p>
    <w:p w14:paraId="62B2ABF3" w14:textId="03BEF47B" w:rsidR="005166D5" w:rsidRDefault="005166D5" w:rsidP="009579A0">
      <w:r>
        <w:t xml:space="preserve">This lab is to create a digital lock system. This is intended to teach the participants how to include an external keypad to a system. This lab also makes use of two finite state machines to handle the sequence generation and valid code check. The intended outcome is to create a lock system that takes in a four hex code that could be implemented into a lock system. </w:t>
      </w:r>
    </w:p>
    <w:p w14:paraId="4FB5B41A" w14:textId="38A35F3D" w:rsidR="005166D5" w:rsidRDefault="005166D5" w:rsidP="009579A0">
      <w:r>
        <w:rPr>
          <w:noProof/>
        </w:rPr>
        <w:drawing>
          <wp:inline distT="0" distB="0" distL="0" distR="0" wp14:anchorId="60FC7E4D" wp14:editId="2A2DD2F8">
            <wp:extent cx="5943600" cy="451739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9"/>
                    <a:stretch>
                      <a:fillRect/>
                    </a:stretch>
                  </pic:blipFill>
                  <pic:spPr>
                    <a:xfrm>
                      <a:off x="0" y="0"/>
                      <a:ext cx="5943600" cy="4517390"/>
                    </a:xfrm>
                    <a:prstGeom prst="rect">
                      <a:avLst/>
                    </a:prstGeom>
                  </pic:spPr>
                </pic:pic>
              </a:graphicData>
            </a:graphic>
          </wp:inline>
        </w:drawing>
      </w:r>
    </w:p>
    <w:p w14:paraId="6E8974A2" w14:textId="106B051C" w:rsidR="009D4886" w:rsidRDefault="009D4886" w:rsidP="009D4886">
      <w:pPr>
        <w:pStyle w:val="Caption"/>
      </w:pPr>
      <w:bookmarkStart w:id="2" w:name="_Toc96764961"/>
      <w:r>
        <w:t xml:space="preserve">Figure </w:t>
      </w:r>
      <w:fldSimple w:instr=" SEQ Figure \* ARABIC ">
        <w:r w:rsidR="004902F1">
          <w:rPr>
            <w:noProof/>
          </w:rPr>
          <w:t>1</w:t>
        </w:r>
      </w:fldSimple>
      <w:r>
        <w:t>: Top Level Diagram</w:t>
      </w:r>
      <w:bookmarkEnd w:id="2"/>
    </w:p>
    <w:p w14:paraId="174DC360" w14:textId="77777777" w:rsidR="009579A0" w:rsidRDefault="009579A0" w:rsidP="009579A0">
      <w:pPr>
        <w:pStyle w:val="Heading1"/>
      </w:pPr>
      <w:bookmarkStart w:id="3" w:name="_Toc96765378"/>
      <w:r>
        <w:t>Design</w:t>
      </w:r>
      <w:bookmarkEnd w:id="3"/>
    </w:p>
    <w:p w14:paraId="2C2BDC81" w14:textId="77777777" w:rsidR="009579A0" w:rsidRDefault="009579A0" w:rsidP="009579A0">
      <w:pPr>
        <w:pStyle w:val="Heading2"/>
      </w:pPr>
      <w:bookmarkStart w:id="4" w:name="_Toc96765379"/>
      <w:r w:rsidRPr="009579A0">
        <w:t>Physical hardware design</w:t>
      </w:r>
      <w:bookmarkEnd w:id="4"/>
    </w:p>
    <w:p w14:paraId="005797A8" w14:textId="77777777" w:rsidR="00E06D1A" w:rsidRDefault="00863294" w:rsidP="003668B3">
      <w:r>
        <w:t xml:space="preserve">The physical hardware consists of a 4x4 membrane keypad connected to the GPIO of the device. The four </w:t>
      </w:r>
      <w:r w:rsidR="00E06D1A">
        <w:t>columns are inputs, and the four rows are outputs. 1k ohm pull-up resistors were used as per the datasheet for keypad.</w:t>
      </w:r>
    </w:p>
    <w:p w14:paraId="7C93F788" w14:textId="77777777" w:rsidR="00E06D1A" w:rsidRDefault="00E06D1A" w:rsidP="003668B3">
      <w:r>
        <w:rPr>
          <w:noProof/>
        </w:rPr>
        <w:lastRenderedPageBreak/>
        <w:drawing>
          <wp:inline distT="0" distB="0" distL="0" distR="0" wp14:anchorId="056F1630" wp14:editId="11B2F1E7">
            <wp:extent cx="5772150" cy="2800350"/>
            <wp:effectExtent l="0" t="0" r="0" b="0"/>
            <wp:docPr id="34" name="Picture 3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electronics&#10;&#10;Description automatically generated"/>
                    <pic:cNvPicPr/>
                  </pic:nvPicPr>
                  <pic:blipFill>
                    <a:blip r:embed="rId10"/>
                    <a:stretch>
                      <a:fillRect/>
                    </a:stretch>
                  </pic:blipFill>
                  <pic:spPr>
                    <a:xfrm>
                      <a:off x="0" y="0"/>
                      <a:ext cx="5772150" cy="2800350"/>
                    </a:xfrm>
                    <a:prstGeom prst="rect">
                      <a:avLst/>
                    </a:prstGeom>
                  </pic:spPr>
                </pic:pic>
              </a:graphicData>
            </a:graphic>
          </wp:inline>
        </w:drawing>
      </w:r>
    </w:p>
    <w:p w14:paraId="07BC2633" w14:textId="6BEA3FD3" w:rsidR="00E06D1A" w:rsidRDefault="00E06D1A" w:rsidP="00E06D1A">
      <w:pPr>
        <w:pStyle w:val="Caption"/>
      </w:pPr>
      <w:bookmarkStart w:id="5" w:name="_Toc96764962"/>
      <w:r>
        <w:t xml:space="preserve">Figure </w:t>
      </w:r>
      <w:fldSimple w:instr=" SEQ Figure \* ARABIC ">
        <w:r w:rsidR="004902F1">
          <w:rPr>
            <w:noProof/>
          </w:rPr>
          <w:t>2</w:t>
        </w:r>
      </w:fldSimple>
      <w:r>
        <w:t>: Keypad Pull-up diagram</w:t>
      </w:r>
      <w:bookmarkEnd w:id="5"/>
    </w:p>
    <w:p w14:paraId="44C3D685" w14:textId="699E6B2F" w:rsidR="00863294" w:rsidRPr="00E06D1A" w:rsidRDefault="00E06D1A" w:rsidP="00E06D1A">
      <w:pPr>
        <w:pStyle w:val="Caption"/>
        <w:rPr>
          <w:i w:val="0"/>
          <w:iCs w:val="0"/>
          <w:sz w:val="22"/>
          <w:szCs w:val="22"/>
        </w:rPr>
      </w:pPr>
      <w:r>
        <w:t xml:space="preserve"> </w:t>
      </w:r>
      <w:sdt>
        <w:sdtPr>
          <w:id w:val="-1279481759"/>
          <w:citation/>
        </w:sdtPr>
        <w:sdtContent>
          <w:r>
            <w:fldChar w:fldCharType="begin"/>
          </w:r>
          <w:r>
            <w:rPr>
              <w:i w:val="0"/>
              <w:iCs w:val="0"/>
              <w:sz w:val="22"/>
              <w:szCs w:val="22"/>
            </w:rPr>
            <w:instrText xml:space="preserve"> CITATION Par11 \l 1033 </w:instrText>
          </w:r>
          <w:r>
            <w:fldChar w:fldCharType="separate"/>
          </w:r>
          <w:r w:rsidRPr="00E06D1A">
            <w:rPr>
              <w:noProof/>
              <w:sz w:val="22"/>
              <w:szCs w:val="22"/>
            </w:rPr>
            <w:t>(Parallax Inc., 2011)</w:t>
          </w:r>
          <w:r>
            <w:fldChar w:fldCharType="end"/>
          </w:r>
        </w:sdtContent>
      </w:sdt>
    </w:p>
    <w:p w14:paraId="5FBFF45E" w14:textId="3A94BD9E" w:rsidR="003668B3" w:rsidRPr="004976AD" w:rsidRDefault="003668B3" w:rsidP="004976AD">
      <w:pPr>
        <w:pStyle w:val="Heading2"/>
      </w:pPr>
      <w:bookmarkStart w:id="6" w:name="_Toc96765380"/>
      <w:r w:rsidRPr="003668B3">
        <w:t>Synthesized hardware design</w:t>
      </w:r>
      <w:bookmarkEnd w:id="6"/>
    </w:p>
    <w:p w14:paraId="620EAC30" w14:textId="77777777" w:rsidR="003668B3" w:rsidRPr="00FE4186" w:rsidRDefault="003668B3" w:rsidP="003668B3">
      <w:pPr>
        <w:pStyle w:val="Heading3"/>
      </w:pPr>
      <w:bookmarkStart w:id="7" w:name="_Toc96765381"/>
      <w:r w:rsidRPr="00FE4186">
        <w:t>Design Structure</w:t>
      </w:r>
      <w:bookmarkEnd w:id="7"/>
    </w:p>
    <w:p w14:paraId="346BA932" w14:textId="0D9191F4" w:rsidR="004976AD" w:rsidRDefault="005D484A" w:rsidP="003668B3">
      <w:r>
        <w:rPr>
          <w:noProof/>
        </w:rPr>
        <w:drawing>
          <wp:inline distT="0" distB="0" distL="0" distR="0" wp14:anchorId="62656248" wp14:editId="5081C3CE">
            <wp:extent cx="5943600" cy="3063875"/>
            <wp:effectExtent l="0" t="0" r="0" b="317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1"/>
                    <a:stretch>
                      <a:fillRect/>
                    </a:stretch>
                  </pic:blipFill>
                  <pic:spPr>
                    <a:xfrm>
                      <a:off x="0" y="0"/>
                      <a:ext cx="5943600" cy="3063875"/>
                    </a:xfrm>
                    <a:prstGeom prst="rect">
                      <a:avLst/>
                    </a:prstGeom>
                  </pic:spPr>
                </pic:pic>
              </a:graphicData>
            </a:graphic>
          </wp:inline>
        </w:drawing>
      </w:r>
    </w:p>
    <w:p w14:paraId="2498EE92" w14:textId="3EC5217F" w:rsidR="004902F1" w:rsidRDefault="004902F1" w:rsidP="004902F1">
      <w:pPr>
        <w:pStyle w:val="Caption"/>
      </w:pPr>
      <w:bookmarkStart w:id="8" w:name="_Toc96764963"/>
      <w:r>
        <w:t xml:space="preserve">Figure </w:t>
      </w:r>
      <w:fldSimple w:instr=" SEQ Figure \* ARABIC ">
        <w:r>
          <w:rPr>
            <w:noProof/>
          </w:rPr>
          <w:t>3</w:t>
        </w:r>
      </w:fldSimple>
      <w:r>
        <w:t>: Module Flow Diagram</w:t>
      </w:r>
      <w:bookmarkEnd w:id="8"/>
    </w:p>
    <w:p w14:paraId="61335EB2" w14:textId="02575CF7" w:rsidR="00E27FDE" w:rsidRDefault="00E27FDE" w:rsidP="003668B3">
      <w:r>
        <w:t>The clk_divider module divides the 50MHz clock down to 20Hz to negate debounce from the keypad. That clock signal is then used to synchronize the rest of the modules</w:t>
      </w:r>
      <w:r w:rsidR="005D484A">
        <w:t xml:space="preserve"> that have a clk signal input. </w:t>
      </w:r>
      <w:r w:rsidR="00FE4186">
        <w:t xml:space="preserve">The module key_scanner rotates through the rows checking each row and column to see if a key has been pressed. Module key_sequence_gen receives they key from key_scanner and adds that to the sequence. </w:t>
      </w:r>
      <w:r w:rsidR="00FE4186">
        <w:lastRenderedPageBreak/>
        <w:t xml:space="preserve">Once a full sequence is created it is sent to the sequence_check module which checks if the sequence is a valid sequence. If it is it will unlock </w:t>
      </w:r>
      <w:r w:rsidR="00830DB7">
        <w:t xml:space="preserve">via an LED, </w:t>
      </w:r>
      <w:r w:rsidR="00FE4186">
        <w:t>if not will show an error occurred</w:t>
      </w:r>
      <w:r w:rsidR="00830DB7">
        <w:t xml:space="preserve"> via an LED</w:t>
      </w:r>
      <w:r w:rsidR="00FE4186">
        <w:t>.</w:t>
      </w:r>
    </w:p>
    <w:p w14:paraId="22E3F90A" w14:textId="77777777" w:rsidR="003668B3" w:rsidRDefault="003668B3" w:rsidP="003668B3">
      <w:pPr>
        <w:pStyle w:val="Heading3"/>
      </w:pPr>
      <w:bookmarkStart w:id="9" w:name="_Toc96765382"/>
      <w:r>
        <w:t>Modules</w:t>
      </w:r>
      <w:bookmarkEnd w:id="9"/>
    </w:p>
    <w:p w14:paraId="05852D03" w14:textId="0E025A8F" w:rsidR="00823CC2" w:rsidRDefault="00823CC2" w:rsidP="00823CC2">
      <w:pPr>
        <w:pStyle w:val="Heading4"/>
      </w:pPr>
      <w:r w:rsidRPr="002841DA">
        <w:t>Module</w:t>
      </w:r>
      <w:r w:rsidR="002841DA">
        <w:t>: clk_divider</w:t>
      </w:r>
    </w:p>
    <w:p w14:paraId="2A94941D" w14:textId="782B6252" w:rsidR="002841DA" w:rsidRPr="002841DA" w:rsidRDefault="002841DA" w:rsidP="00B9190A">
      <w:pPr>
        <w:pStyle w:val="BodyTextIndent"/>
      </w:pPr>
      <w:r>
        <w:t xml:space="preserve">The clk_divider module </w:t>
      </w:r>
      <w:r w:rsidR="00471785">
        <w:t>divides the 50MHz default signal from the device to the 20Hz we need it to be for this application. This is achived by making a clk_out output that only inverts its value after the onboard clock signal has inverted a certain number of times to slow the clock to the desired speed.</w:t>
      </w:r>
    </w:p>
    <w:p w14:paraId="7BC94138" w14:textId="02CAAEB8" w:rsidR="002841DA" w:rsidRDefault="00823CC2" w:rsidP="002841DA">
      <w:pPr>
        <w:pStyle w:val="Heading4"/>
      </w:pPr>
      <w:r w:rsidRPr="002841DA">
        <w:t>Module</w:t>
      </w:r>
      <w:r w:rsidR="00471785">
        <w:t>: key_scanner</w:t>
      </w:r>
    </w:p>
    <w:p w14:paraId="349D8A2F" w14:textId="088FADBF" w:rsidR="00471785" w:rsidRDefault="00471785" w:rsidP="00471785">
      <w:pPr>
        <w:pStyle w:val="BodyTextIndent"/>
      </w:pPr>
      <w:r>
        <w:t>The key_scanner module makes use the divided clk signal as an input, as well as the inputs for the columns. This module also consists of three outputs. The first being row which the value is rotated with the clock so that we look through the rows one by one continuously. The second being a four-bit value that is the hex value of the key that is pressed which gets updated each time a key is pressed.  And finally, the key_pressed input which is set high whenever a key press is detected and sent out to the timer module.</w:t>
      </w:r>
    </w:p>
    <w:p w14:paraId="50AA7DB7" w14:textId="34EFDC05" w:rsidR="00471785" w:rsidRDefault="00471785" w:rsidP="00471785">
      <w:pPr>
        <w:pStyle w:val="Heading4"/>
      </w:pPr>
      <w:r w:rsidRPr="002841DA">
        <w:t>Module</w:t>
      </w:r>
      <w:r>
        <w:t xml:space="preserve">: </w:t>
      </w:r>
      <w:r>
        <w:t>timer</w:t>
      </w:r>
    </w:p>
    <w:p w14:paraId="70D88E45" w14:textId="379546CC" w:rsidR="00471785" w:rsidRDefault="00471785" w:rsidP="00471785">
      <w:pPr>
        <w:pStyle w:val="BodyTextIndent"/>
      </w:pPr>
      <w:r>
        <w:t xml:space="preserve">The timer module consists of a parameter called LIMIT that is defaulted to the value 300, three inputs clk, enable, and reset. The input clk is the divided clock signal from the clk_divider module. The enable input is the key_pressed output from the </w:t>
      </w:r>
      <w:r w:rsidR="00ED2D4A">
        <w:t xml:space="preserve">key_scanner input which indicates that the timer should start. The final input is reset which if high resets the timer. The only output of the module is time_up which goes high and acts as a reset for the system and is set high when the count has reached the LIMIT value which can be parameterized so that you can get the desired time. </w:t>
      </w:r>
    </w:p>
    <w:p w14:paraId="74C9DF91" w14:textId="1ECF9CFA" w:rsidR="00ED2D4A" w:rsidRDefault="00ED2D4A" w:rsidP="00B9190A">
      <w:pPr>
        <w:pStyle w:val="Heading4"/>
      </w:pPr>
      <w:r w:rsidRPr="002841DA">
        <w:t>Module</w:t>
      </w:r>
      <w:r>
        <w:t xml:space="preserve">: </w:t>
      </w:r>
      <w:r>
        <w:t>key_sequence_gen</w:t>
      </w:r>
    </w:p>
    <w:p w14:paraId="1DC5EDC0" w14:textId="3D199593" w:rsidR="00B9190A" w:rsidRDefault="00B9190A" w:rsidP="00B9190A">
      <w:pPr>
        <w:pStyle w:val="BodyTextIndent"/>
      </w:pPr>
      <w:r>
        <w:t>The key_sequence_gen module has four inputs and f</w:t>
      </w:r>
      <w:r w:rsidR="00B24170">
        <w:t>our</w:t>
      </w:r>
      <w:r>
        <w:t xml:space="preserve"> outputs. The inputs consist of clk, key_pressed, times_up, and key. The input clk is the divided 20Hz clock that the system is running off of. </w:t>
      </w:r>
      <w:r w:rsidR="00196BC4">
        <w:t>Times_up is an input coming from the timer module that will go high after 15 seconds which is there so if you do not finish a full sequence within 15 seconds it will reset the process. Key_pressed is an input coming from the key_scanner module which activates the FSM to move from the idle state and start bringing in values and creating the sequence. Key is the four-bit hex value of the key that was pressed which will get loaded into sequence.</w:t>
      </w:r>
      <w:r w:rsidR="00B24170">
        <w:t xml:space="preserve"> The outputs consist of sequence, kp, temp, and new_seq. Sequence is a sixteen-bit register that will store all four hex values to create the sequence that will be checked in the sequence_check module. Kp is an output that starts the timer when the first key is pressed. Temp is a temporary register to store the sequence in until it is full built and is ready to be output. New_seq is and output for the sequence_check module to let it know that it has a new sequence to check for validity.</w:t>
      </w:r>
    </w:p>
    <w:p w14:paraId="2EBE70B0" w14:textId="0F408D80" w:rsidR="00196BC4" w:rsidRDefault="00196BC4" w:rsidP="00196BC4">
      <w:pPr>
        <w:pStyle w:val="Heading4"/>
      </w:pPr>
      <w:r w:rsidRPr="002841DA">
        <w:t>Module</w:t>
      </w:r>
      <w:r>
        <w:t xml:space="preserve">: </w:t>
      </w:r>
      <w:r>
        <w:t>sequence_check</w:t>
      </w:r>
    </w:p>
    <w:p w14:paraId="3A81240B" w14:textId="2F7E408E" w:rsidR="00196BC4" w:rsidRDefault="00B24170" w:rsidP="00196BC4">
      <w:pPr>
        <w:pStyle w:val="BodyTextIndent"/>
      </w:pPr>
      <w:r>
        <w:t>The sequence_check module has four inputs and</w:t>
      </w:r>
      <w:r w:rsidR="0011064D">
        <w:t xml:space="preserve"> three</w:t>
      </w:r>
      <w:r>
        <w:t xml:space="preserve"> outputs. The inputs consist of clk, times_up, sequence, and new_seq. Clk is the divided clock that </w:t>
      </w:r>
      <w:r w:rsidR="0011064D">
        <w:t xml:space="preserve">all modules are synchronized to. Times_up is an input coming from the timer which is used to control the error and unlock LED’s so that they only stay on for 5 seconds. Sequence is the sequence to be checked for validity that was build in the key_sequence_gen module. New_seq is another input from the key_sequence_gen module that lets the FSM know that there is a new sequence to be checked and to have it move to the check state. The outputs consist of unlock, error, and start_time. Unlock is the LED designated as the LED that </w:t>
      </w:r>
      <w:r w:rsidR="0011064D">
        <w:lastRenderedPageBreak/>
        <w:t>will light up for 5 seconds when a valid sequence is inserted. Error is the LED designated to light up for 5 seconds when an invalid sequence is inserted, or the time runs out. Start_time is the output to the timer to start the 5 second count once the appropriate LED is turned on.</w:t>
      </w:r>
    </w:p>
    <w:p w14:paraId="43BE6751" w14:textId="3D488C1E" w:rsidR="006A4769" w:rsidRDefault="006A4769" w:rsidP="006A4769">
      <w:pPr>
        <w:pStyle w:val="Heading4"/>
      </w:pPr>
      <w:r w:rsidRPr="002841DA">
        <w:t>Module</w:t>
      </w:r>
      <w:r>
        <w:t xml:space="preserve">: </w:t>
      </w:r>
      <w:r>
        <w:t>display</w:t>
      </w:r>
    </w:p>
    <w:p w14:paraId="23342814" w14:textId="4909BDD5" w:rsidR="006A4769" w:rsidRPr="006A4769" w:rsidRDefault="006A4769" w:rsidP="006A4769">
      <w:pPr>
        <w:pStyle w:val="BodyTextIndent"/>
      </w:pPr>
      <w:r>
        <w:t>The display module has one input called hex and one output called display. The input is a hex value that determines what hex value should be displayed. A case statement then sets the value to be put into the display output so that the seven-segment display shows the proper symbol.</w:t>
      </w:r>
    </w:p>
    <w:p w14:paraId="197F4D1F" w14:textId="77777777" w:rsidR="006A4769" w:rsidRPr="00196BC4" w:rsidRDefault="006A4769" w:rsidP="00196BC4">
      <w:pPr>
        <w:pStyle w:val="BodyTextIndent"/>
      </w:pPr>
    </w:p>
    <w:p w14:paraId="3C54718A" w14:textId="77777777" w:rsidR="00196BC4" w:rsidRPr="00B9190A" w:rsidRDefault="00196BC4" w:rsidP="00B9190A">
      <w:pPr>
        <w:pStyle w:val="BodyTextIndent"/>
      </w:pPr>
    </w:p>
    <w:p w14:paraId="31DA10A3" w14:textId="77777777" w:rsidR="00471785" w:rsidRPr="00471785" w:rsidRDefault="00471785" w:rsidP="00471785">
      <w:pPr>
        <w:pStyle w:val="BodyTextIndent"/>
      </w:pPr>
    </w:p>
    <w:p w14:paraId="240CCCC5" w14:textId="12BFB08A" w:rsidR="00823CC2" w:rsidRDefault="00823CC2" w:rsidP="00823CC2">
      <w:pPr>
        <w:pStyle w:val="Heading1"/>
      </w:pPr>
      <w:bookmarkStart w:id="10" w:name="_Toc96765383"/>
      <w:r>
        <w:t>Simulation and Testing</w:t>
      </w:r>
      <w:bookmarkEnd w:id="10"/>
    </w:p>
    <w:p w14:paraId="5EE46277" w14:textId="3FAAF96C" w:rsidR="00F33AA9" w:rsidRPr="00F33AA9" w:rsidRDefault="00F33AA9" w:rsidP="00F33AA9">
      <w:r>
        <w:t xml:space="preserve">Five modules were </w:t>
      </w:r>
      <w:r w:rsidR="00962E04">
        <w:t>simulated for this system. The timer module was tested by simulating a high enable and waiting for 300 clock cycles to verify that time_up goes high. The display module was tested by simulating different hex value into the hex value and verifying that the display output matches the case statement.</w:t>
      </w:r>
      <w:r w:rsidR="000B149B">
        <w:t xml:space="preserve"> The key_sequence_gen module was tested by giving temp four different hex values and making sure that it was then properly sent into the sequence register. The key_scanner module was tested by giving it different rows and columns combinations and verifying that key is getting the correct value for the case. The sequence_check module was tested by giving it different valid and invalid sequence values and making sure we enter the correct state.</w:t>
      </w:r>
    </w:p>
    <w:p w14:paraId="36CA8765" w14:textId="6BB825FA" w:rsidR="00823CC2" w:rsidRDefault="00823CC2" w:rsidP="00823CC2">
      <w:pPr>
        <w:pStyle w:val="Heading1"/>
      </w:pPr>
      <w:bookmarkStart w:id="11" w:name="_Toc96765384"/>
      <w:r>
        <w:t>Problems</w:t>
      </w:r>
      <w:bookmarkEnd w:id="11"/>
    </w:p>
    <w:p w14:paraId="1295D299" w14:textId="6E0E842E" w:rsidR="00ED2D4A" w:rsidRPr="00ED2D4A" w:rsidRDefault="00ED2D4A" w:rsidP="00ED2D4A">
      <w:r>
        <w:t xml:space="preserve">There were two key issues that were encountered. The first issue was that in the key_scanner module the case state for count was being </w:t>
      </w:r>
      <w:r w:rsidR="00214449">
        <w:t xml:space="preserve">ran by an always block that was triggered by count. This meant it was not synchronized to the clock and thus creating a delay that made the wrong key to be shown when pressed. This was solved by changing the always block to trigger off of the posedge of the clk. The second issue was in the FSM for sequence_check. There was no Idle state that waited for a new sequence before checking to see if it was valid. So once a valid or invalid sequence was input it would just continuously go to the unlock or error state. This was solved by creating an input from the key_sequence_gen module that would let it know there was a new sequence to </w:t>
      </w:r>
      <w:r w:rsidR="007E481B">
        <w:t>check,</w:t>
      </w:r>
      <w:r w:rsidR="00214449">
        <w:t xml:space="preserve"> and it would not leave the Idle state until it received a high from that </w:t>
      </w:r>
      <w:r w:rsidR="007E481B">
        <w:t>input</w:t>
      </w:r>
      <w:r w:rsidR="00214449">
        <w:t>.</w:t>
      </w:r>
    </w:p>
    <w:p w14:paraId="5FBBDA11" w14:textId="77777777" w:rsidR="00823CC2" w:rsidRDefault="00823CC2" w:rsidP="00823CC2">
      <w:pPr>
        <w:pStyle w:val="Heading1"/>
      </w:pPr>
      <w:bookmarkStart w:id="12" w:name="_Toc96765385"/>
      <w:r>
        <w:t>Results and Conclusion</w:t>
      </w:r>
      <w:bookmarkEnd w:id="12"/>
    </w:p>
    <w:p w14:paraId="44A9B144" w14:textId="1D2F7562" w:rsidR="00823CC2" w:rsidRDefault="00823CC2" w:rsidP="00823CC2">
      <w:r w:rsidRPr="00BC1867">
        <w:rPr>
          <w:highlight w:val="yellow"/>
        </w:rPr>
        <w:t>This section is used to discuss the lab in its entirety. Discuss any problems that occurred during the lab (i.e. design issues). Any significant findings during the lab should also be discussed. Any major concerns that were realized during the lab should be discussed here. If anything should be done differently the next time, it should also be talked about. The conclusion should summarize the lab and detail what has been accomplished. A good conclusion should shore up any unanswered questions that were brought up during the lab.</w:t>
      </w:r>
    </w:p>
    <w:p w14:paraId="40B6FF94" w14:textId="1E6DE2EE" w:rsidR="000B149B" w:rsidRDefault="008F7E3A" w:rsidP="00823CC2">
      <w:r>
        <w:t xml:space="preserve">The final design of this system had a total of seven modules. Two different versions of the timer were created one that would count to 15 seconds and one for 5 seconds. The 15 second timer was the time </w:t>
      </w:r>
      <w:r>
        <w:lastRenderedPageBreak/>
        <w:t>given to input the entire sequence to be check and the 5 second timer was for the duration of the LED’s to be on. The key_scanner module would register a key press on the external keypad. The key_sequence_gen would receive a hex value from the key_scanner module and build a sequence of four key presses. The sequence_check module would check if the sequence was valid and enter either an error or unlock state. A display module was created to handle displaying what keys have been pressed so far on the onboard seven-segment displays. A key thing to this lab was having all the modules running on the same clock so everything was properly synchronized. All this creates a system that lets a user input a 4 key code into the system and will either unlock or stay locked depending on if the code was correct.</w:t>
      </w:r>
    </w:p>
    <w:p w14:paraId="3D02578B" w14:textId="77777777" w:rsidR="00823CC2" w:rsidRDefault="00823CC2">
      <w:r>
        <w:br w:type="page"/>
      </w:r>
    </w:p>
    <w:p w14:paraId="1DE5412C" w14:textId="4A8C08D7" w:rsidR="00823CC2" w:rsidRDefault="00823CC2" w:rsidP="00823CC2">
      <w:pPr>
        <w:pStyle w:val="Heading1"/>
      </w:pPr>
      <w:bookmarkStart w:id="13" w:name="_Toc96765386"/>
      <w:r>
        <w:lastRenderedPageBreak/>
        <w:t>Appendix –</w:t>
      </w:r>
      <w:r w:rsidR="009D4886">
        <w:t xml:space="preserve"> A</w:t>
      </w:r>
      <w:bookmarkEnd w:id="13"/>
      <w:r>
        <w:t xml:space="preserve"> </w:t>
      </w:r>
    </w:p>
    <w:p w14:paraId="0B38BE60" w14:textId="5005B419" w:rsidR="009D4886" w:rsidRDefault="009D4886" w:rsidP="009D4886">
      <w:pPr>
        <w:pStyle w:val="Heading2"/>
      </w:pPr>
      <w:bookmarkStart w:id="14" w:name="_Toc96765387"/>
      <w:r>
        <w:t>A-1 Pin Mappings Table</w:t>
      </w:r>
      <w:bookmarkEnd w:id="14"/>
    </w:p>
    <w:tbl>
      <w:tblPr>
        <w:tblStyle w:val="TableGrid"/>
        <w:tblW w:w="0" w:type="auto"/>
        <w:tblLook w:val="04A0" w:firstRow="1" w:lastRow="0" w:firstColumn="1" w:lastColumn="0" w:noHBand="0" w:noVBand="1"/>
      </w:tblPr>
      <w:tblGrid>
        <w:gridCol w:w="2337"/>
        <w:gridCol w:w="2337"/>
        <w:gridCol w:w="2338"/>
        <w:gridCol w:w="2338"/>
      </w:tblGrid>
      <w:tr w:rsidR="00AC1773" w14:paraId="590418BA" w14:textId="77777777" w:rsidTr="00AC1773">
        <w:tc>
          <w:tcPr>
            <w:tcW w:w="2337" w:type="dxa"/>
          </w:tcPr>
          <w:p w14:paraId="2BD0804E" w14:textId="0EEB6BD0" w:rsidR="00AC1773" w:rsidRPr="00AC1773" w:rsidRDefault="00AC1773" w:rsidP="00AC1773">
            <w:pPr>
              <w:jc w:val="center"/>
              <w:rPr>
                <w:b/>
                <w:bCs/>
              </w:rPr>
            </w:pPr>
            <w:r>
              <w:rPr>
                <w:b/>
                <w:bCs/>
              </w:rPr>
              <w:t>Name</w:t>
            </w:r>
          </w:p>
        </w:tc>
        <w:tc>
          <w:tcPr>
            <w:tcW w:w="2337" w:type="dxa"/>
          </w:tcPr>
          <w:p w14:paraId="78D70B12" w14:textId="7AFA9D41" w:rsidR="00AC1773" w:rsidRPr="00AC1773" w:rsidRDefault="00AC1773" w:rsidP="00AC1773">
            <w:pPr>
              <w:jc w:val="center"/>
              <w:rPr>
                <w:b/>
                <w:bCs/>
              </w:rPr>
            </w:pPr>
            <w:r>
              <w:rPr>
                <w:b/>
                <w:bCs/>
              </w:rPr>
              <w:t>FPGA Pin No.</w:t>
            </w:r>
          </w:p>
        </w:tc>
        <w:tc>
          <w:tcPr>
            <w:tcW w:w="2338" w:type="dxa"/>
          </w:tcPr>
          <w:p w14:paraId="6CD0B077" w14:textId="7838BAAC" w:rsidR="00AC1773" w:rsidRPr="00AC1773" w:rsidRDefault="00AC1773" w:rsidP="00AC1773">
            <w:pPr>
              <w:jc w:val="center"/>
              <w:rPr>
                <w:b/>
                <w:bCs/>
              </w:rPr>
            </w:pPr>
            <w:r>
              <w:rPr>
                <w:b/>
                <w:bCs/>
              </w:rPr>
              <w:t>Description</w:t>
            </w:r>
          </w:p>
        </w:tc>
        <w:tc>
          <w:tcPr>
            <w:tcW w:w="2338" w:type="dxa"/>
          </w:tcPr>
          <w:p w14:paraId="1D0EBA0C" w14:textId="3719266A" w:rsidR="00AC1773" w:rsidRPr="00AC1773" w:rsidRDefault="00AC1773" w:rsidP="00AC1773">
            <w:pPr>
              <w:jc w:val="center"/>
              <w:rPr>
                <w:b/>
                <w:bCs/>
              </w:rPr>
            </w:pPr>
            <w:r>
              <w:rPr>
                <w:b/>
                <w:bCs/>
              </w:rPr>
              <w:t>I/O Standard</w:t>
            </w:r>
          </w:p>
        </w:tc>
      </w:tr>
      <w:tr w:rsidR="00AC1773" w14:paraId="3D6DAB84" w14:textId="77777777" w:rsidTr="00AC1773">
        <w:tc>
          <w:tcPr>
            <w:tcW w:w="2337" w:type="dxa"/>
          </w:tcPr>
          <w:p w14:paraId="0D358485" w14:textId="7A80ED98" w:rsidR="00AC1773" w:rsidRDefault="00C435A5" w:rsidP="00AC1773">
            <w:pPr>
              <w:jc w:val="center"/>
            </w:pPr>
            <w:r>
              <w:t>HEX0[0]</w:t>
            </w:r>
          </w:p>
        </w:tc>
        <w:tc>
          <w:tcPr>
            <w:tcW w:w="2337" w:type="dxa"/>
          </w:tcPr>
          <w:p w14:paraId="592999D6" w14:textId="028F6081" w:rsidR="00AC1773" w:rsidRDefault="00C435A5" w:rsidP="00AC1773">
            <w:pPr>
              <w:jc w:val="center"/>
            </w:pPr>
            <w:r w:rsidRPr="00C435A5">
              <w:t>PIN_AE26</w:t>
            </w:r>
          </w:p>
        </w:tc>
        <w:tc>
          <w:tcPr>
            <w:tcW w:w="2338" w:type="dxa"/>
          </w:tcPr>
          <w:p w14:paraId="2BFF9770" w14:textId="4CE94B82" w:rsidR="00AC1773" w:rsidRDefault="00C435A5" w:rsidP="00AC1773">
            <w:pPr>
              <w:jc w:val="center"/>
            </w:pPr>
            <w:r>
              <w:t>First Hex Display</w:t>
            </w:r>
          </w:p>
        </w:tc>
        <w:tc>
          <w:tcPr>
            <w:tcW w:w="2338" w:type="dxa"/>
          </w:tcPr>
          <w:p w14:paraId="07615E5C" w14:textId="267958D2" w:rsidR="00AC1773" w:rsidRDefault="00C435A5" w:rsidP="00AC1773">
            <w:pPr>
              <w:jc w:val="center"/>
            </w:pPr>
            <w:r>
              <w:t>3.3-V LVTTL</w:t>
            </w:r>
          </w:p>
        </w:tc>
      </w:tr>
      <w:tr w:rsidR="00AC1773" w14:paraId="63C0BA2C" w14:textId="77777777" w:rsidTr="00AC1773">
        <w:tc>
          <w:tcPr>
            <w:tcW w:w="2337" w:type="dxa"/>
          </w:tcPr>
          <w:p w14:paraId="3359B45B" w14:textId="7A2A987F" w:rsidR="00AC1773" w:rsidRDefault="00C435A5" w:rsidP="00AC1773">
            <w:pPr>
              <w:jc w:val="center"/>
            </w:pPr>
            <w:r>
              <w:t>HEX0[</w:t>
            </w:r>
            <w:r>
              <w:t>1</w:t>
            </w:r>
            <w:r>
              <w:t>]</w:t>
            </w:r>
          </w:p>
        </w:tc>
        <w:tc>
          <w:tcPr>
            <w:tcW w:w="2337" w:type="dxa"/>
          </w:tcPr>
          <w:p w14:paraId="1368D2E4" w14:textId="0178AE1C" w:rsidR="00AC1773" w:rsidRDefault="00C435A5" w:rsidP="00AC1773">
            <w:pPr>
              <w:jc w:val="center"/>
            </w:pPr>
            <w:r w:rsidRPr="00C435A5">
              <w:t>PIN_AE27</w:t>
            </w:r>
          </w:p>
        </w:tc>
        <w:tc>
          <w:tcPr>
            <w:tcW w:w="2338" w:type="dxa"/>
          </w:tcPr>
          <w:p w14:paraId="376F2169" w14:textId="7B4E9EB1" w:rsidR="00AC1773" w:rsidRDefault="00C435A5" w:rsidP="00AC1773">
            <w:pPr>
              <w:jc w:val="center"/>
            </w:pPr>
            <w:r>
              <w:t>First Hex Display</w:t>
            </w:r>
          </w:p>
        </w:tc>
        <w:tc>
          <w:tcPr>
            <w:tcW w:w="2338" w:type="dxa"/>
          </w:tcPr>
          <w:p w14:paraId="3D6195E8" w14:textId="47916A45" w:rsidR="00AC1773" w:rsidRDefault="00C435A5" w:rsidP="00AC1773">
            <w:pPr>
              <w:jc w:val="center"/>
            </w:pPr>
            <w:r>
              <w:t>3.3-V LVTTL</w:t>
            </w:r>
          </w:p>
        </w:tc>
      </w:tr>
      <w:tr w:rsidR="00AC1773" w14:paraId="4D22D2EB" w14:textId="77777777" w:rsidTr="00AC1773">
        <w:tc>
          <w:tcPr>
            <w:tcW w:w="2337" w:type="dxa"/>
          </w:tcPr>
          <w:p w14:paraId="73B32277" w14:textId="7D177574" w:rsidR="00AC1773" w:rsidRDefault="00C435A5" w:rsidP="00AC1773">
            <w:pPr>
              <w:jc w:val="center"/>
            </w:pPr>
            <w:r>
              <w:t>HEX0[</w:t>
            </w:r>
            <w:r>
              <w:t>2</w:t>
            </w:r>
            <w:r>
              <w:t>]</w:t>
            </w:r>
          </w:p>
        </w:tc>
        <w:tc>
          <w:tcPr>
            <w:tcW w:w="2337" w:type="dxa"/>
          </w:tcPr>
          <w:p w14:paraId="3A3E326E" w14:textId="1AD06883" w:rsidR="00AC1773" w:rsidRDefault="00C435A5" w:rsidP="00AC1773">
            <w:pPr>
              <w:jc w:val="center"/>
            </w:pPr>
            <w:r w:rsidRPr="00C435A5">
              <w:t>PIN_AE28</w:t>
            </w:r>
          </w:p>
        </w:tc>
        <w:tc>
          <w:tcPr>
            <w:tcW w:w="2338" w:type="dxa"/>
          </w:tcPr>
          <w:p w14:paraId="7F2181E5" w14:textId="122AD7C0" w:rsidR="00AC1773" w:rsidRDefault="00C435A5" w:rsidP="00AC1773">
            <w:pPr>
              <w:jc w:val="center"/>
            </w:pPr>
            <w:r>
              <w:t>First Hex Display</w:t>
            </w:r>
          </w:p>
        </w:tc>
        <w:tc>
          <w:tcPr>
            <w:tcW w:w="2338" w:type="dxa"/>
          </w:tcPr>
          <w:p w14:paraId="43812986" w14:textId="30A6AEDC" w:rsidR="00AC1773" w:rsidRDefault="00C435A5" w:rsidP="00AC1773">
            <w:pPr>
              <w:jc w:val="center"/>
            </w:pPr>
            <w:r>
              <w:t>3.3-V LVTTL</w:t>
            </w:r>
          </w:p>
        </w:tc>
      </w:tr>
      <w:tr w:rsidR="00AC1773" w14:paraId="20235BE2" w14:textId="77777777" w:rsidTr="00AC1773">
        <w:tc>
          <w:tcPr>
            <w:tcW w:w="2337" w:type="dxa"/>
          </w:tcPr>
          <w:p w14:paraId="4C026806" w14:textId="4C5E8E93" w:rsidR="00AC1773" w:rsidRDefault="00C435A5" w:rsidP="00AC1773">
            <w:pPr>
              <w:jc w:val="center"/>
            </w:pPr>
            <w:r>
              <w:t>HEX0[</w:t>
            </w:r>
            <w:r>
              <w:t>3</w:t>
            </w:r>
            <w:r>
              <w:t>]</w:t>
            </w:r>
          </w:p>
        </w:tc>
        <w:tc>
          <w:tcPr>
            <w:tcW w:w="2337" w:type="dxa"/>
          </w:tcPr>
          <w:p w14:paraId="135D822D" w14:textId="004A6CBF" w:rsidR="00AC1773" w:rsidRDefault="00C435A5" w:rsidP="00AC1773">
            <w:pPr>
              <w:jc w:val="center"/>
            </w:pPr>
            <w:r w:rsidRPr="00C435A5">
              <w:t>PIN_AG27</w:t>
            </w:r>
          </w:p>
        </w:tc>
        <w:tc>
          <w:tcPr>
            <w:tcW w:w="2338" w:type="dxa"/>
          </w:tcPr>
          <w:p w14:paraId="0557C394" w14:textId="10A3A683" w:rsidR="00AC1773" w:rsidRDefault="00C435A5" w:rsidP="00AC1773">
            <w:pPr>
              <w:jc w:val="center"/>
            </w:pPr>
            <w:r>
              <w:t>First Hex Display</w:t>
            </w:r>
          </w:p>
        </w:tc>
        <w:tc>
          <w:tcPr>
            <w:tcW w:w="2338" w:type="dxa"/>
          </w:tcPr>
          <w:p w14:paraId="12F6C655" w14:textId="058F06F1" w:rsidR="00AC1773" w:rsidRDefault="00C435A5" w:rsidP="00AC1773">
            <w:pPr>
              <w:jc w:val="center"/>
            </w:pPr>
            <w:r>
              <w:t>3.3-V LVTTL</w:t>
            </w:r>
          </w:p>
        </w:tc>
      </w:tr>
      <w:tr w:rsidR="00AC1773" w14:paraId="7F108356" w14:textId="77777777" w:rsidTr="00AC1773">
        <w:tc>
          <w:tcPr>
            <w:tcW w:w="2337" w:type="dxa"/>
          </w:tcPr>
          <w:p w14:paraId="0788BF01" w14:textId="5A75001E" w:rsidR="00AC1773" w:rsidRDefault="00C435A5" w:rsidP="00AC1773">
            <w:pPr>
              <w:jc w:val="center"/>
            </w:pPr>
            <w:r>
              <w:t>HEX0[</w:t>
            </w:r>
            <w:r>
              <w:t>4</w:t>
            </w:r>
            <w:r>
              <w:t>]</w:t>
            </w:r>
          </w:p>
        </w:tc>
        <w:tc>
          <w:tcPr>
            <w:tcW w:w="2337" w:type="dxa"/>
          </w:tcPr>
          <w:p w14:paraId="24142AEF" w14:textId="16AB3598" w:rsidR="00AC1773" w:rsidRDefault="00C435A5" w:rsidP="00AC1773">
            <w:pPr>
              <w:jc w:val="center"/>
            </w:pPr>
            <w:r w:rsidRPr="00C435A5">
              <w:t>PIN_AF28</w:t>
            </w:r>
          </w:p>
        </w:tc>
        <w:tc>
          <w:tcPr>
            <w:tcW w:w="2338" w:type="dxa"/>
          </w:tcPr>
          <w:p w14:paraId="34BFD4B0" w14:textId="7137A72F" w:rsidR="00AC1773" w:rsidRDefault="00C435A5" w:rsidP="00AC1773">
            <w:pPr>
              <w:jc w:val="center"/>
            </w:pPr>
            <w:r>
              <w:t>First Hex Display</w:t>
            </w:r>
          </w:p>
        </w:tc>
        <w:tc>
          <w:tcPr>
            <w:tcW w:w="2338" w:type="dxa"/>
          </w:tcPr>
          <w:p w14:paraId="3E4F30D0" w14:textId="5B09F6EF" w:rsidR="00AC1773" w:rsidRDefault="00C435A5" w:rsidP="00AC1773">
            <w:pPr>
              <w:jc w:val="center"/>
            </w:pPr>
            <w:r>
              <w:t>3.3-V LVTTL</w:t>
            </w:r>
          </w:p>
        </w:tc>
      </w:tr>
      <w:tr w:rsidR="00AC1773" w14:paraId="2324A5B4" w14:textId="77777777" w:rsidTr="00AC1773">
        <w:tc>
          <w:tcPr>
            <w:tcW w:w="2337" w:type="dxa"/>
          </w:tcPr>
          <w:p w14:paraId="378B6A09" w14:textId="6CB061D1" w:rsidR="00AC1773" w:rsidRDefault="00C435A5" w:rsidP="00AC1773">
            <w:pPr>
              <w:jc w:val="center"/>
            </w:pPr>
            <w:r>
              <w:t>HEX0[</w:t>
            </w:r>
            <w:r>
              <w:t>5</w:t>
            </w:r>
            <w:r>
              <w:t>]</w:t>
            </w:r>
          </w:p>
        </w:tc>
        <w:tc>
          <w:tcPr>
            <w:tcW w:w="2337" w:type="dxa"/>
          </w:tcPr>
          <w:p w14:paraId="7A6FB568" w14:textId="06EBE4AB" w:rsidR="00AC1773" w:rsidRDefault="00C435A5" w:rsidP="00AC1773">
            <w:pPr>
              <w:jc w:val="center"/>
            </w:pPr>
            <w:r w:rsidRPr="00C435A5">
              <w:t>PIN_AG28</w:t>
            </w:r>
          </w:p>
        </w:tc>
        <w:tc>
          <w:tcPr>
            <w:tcW w:w="2338" w:type="dxa"/>
          </w:tcPr>
          <w:p w14:paraId="2A8F4454" w14:textId="7F15ADBB" w:rsidR="00AC1773" w:rsidRDefault="00C435A5" w:rsidP="00AC1773">
            <w:pPr>
              <w:jc w:val="center"/>
            </w:pPr>
            <w:r>
              <w:t>First Hex Display</w:t>
            </w:r>
          </w:p>
        </w:tc>
        <w:tc>
          <w:tcPr>
            <w:tcW w:w="2338" w:type="dxa"/>
          </w:tcPr>
          <w:p w14:paraId="553D1392" w14:textId="5F584E49" w:rsidR="00AC1773" w:rsidRDefault="00C435A5" w:rsidP="00AC1773">
            <w:pPr>
              <w:jc w:val="center"/>
            </w:pPr>
            <w:r>
              <w:t>3.3-V LVTTL</w:t>
            </w:r>
          </w:p>
        </w:tc>
      </w:tr>
      <w:tr w:rsidR="00AC1773" w14:paraId="61746288" w14:textId="77777777" w:rsidTr="00AC1773">
        <w:tc>
          <w:tcPr>
            <w:tcW w:w="2337" w:type="dxa"/>
          </w:tcPr>
          <w:p w14:paraId="4FF59FD0" w14:textId="7B3FD901" w:rsidR="00AC1773" w:rsidRDefault="00C435A5" w:rsidP="00AC1773">
            <w:pPr>
              <w:jc w:val="center"/>
            </w:pPr>
            <w:r>
              <w:t>HEX0[</w:t>
            </w:r>
            <w:r>
              <w:t>6</w:t>
            </w:r>
            <w:r>
              <w:t>]</w:t>
            </w:r>
          </w:p>
        </w:tc>
        <w:tc>
          <w:tcPr>
            <w:tcW w:w="2337" w:type="dxa"/>
          </w:tcPr>
          <w:p w14:paraId="1D00DBF6" w14:textId="7E9CFACE" w:rsidR="00AC1773" w:rsidRDefault="00C435A5" w:rsidP="00AC1773">
            <w:pPr>
              <w:jc w:val="center"/>
            </w:pPr>
            <w:r w:rsidRPr="00C435A5">
              <w:t>PIN_AH28</w:t>
            </w:r>
          </w:p>
        </w:tc>
        <w:tc>
          <w:tcPr>
            <w:tcW w:w="2338" w:type="dxa"/>
          </w:tcPr>
          <w:p w14:paraId="45032756" w14:textId="7DB6E248" w:rsidR="00AC1773" w:rsidRDefault="00C435A5" w:rsidP="00AC1773">
            <w:pPr>
              <w:jc w:val="center"/>
            </w:pPr>
            <w:r>
              <w:t>First Hex Display</w:t>
            </w:r>
          </w:p>
        </w:tc>
        <w:tc>
          <w:tcPr>
            <w:tcW w:w="2338" w:type="dxa"/>
          </w:tcPr>
          <w:p w14:paraId="2508E636" w14:textId="59C01DA9" w:rsidR="00AC1773" w:rsidRDefault="00C435A5" w:rsidP="00AC1773">
            <w:pPr>
              <w:jc w:val="center"/>
            </w:pPr>
            <w:r>
              <w:t>3.3-V LVTTL</w:t>
            </w:r>
          </w:p>
        </w:tc>
      </w:tr>
      <w:tr w:rsidR="00C435A5" w14:paraId="471093CF" w14:textId="77777777" w:rsidTr="00AC1773">
        <w:tc>
          <w:tcPr>
            <w:tcW w:w="2337" w:type="dxa"/>
          </w:tcPr>
          <w:p w14:paraId="2069D292" w14:textId="11FC391C" w:rsidR="00C435A5" w:rsidRDefault="00C435A5" w:rsidP="00C435A5">
            <w:pPr>
              <w:jc w:val="center"/>
            </w:pPr>
            <w:r>
              <w:t>HEX</w:t>
            </w:r>
            <w:r>
              <w:t>1</w:t>
            </w:r>
            <w:r>
              <w:t>[0]</w:t>
            </w:r>
          </w:p>
        </w:tc>
        <w:tc>
          <w:tcPr>
            <w:tcW w:w="2337" w:type="dxa"/>
          </w:tcPr>
          <w:p w14:paraId="16BFEA35" w14:textId="7A9FF32F" w:rsidR="00C435A5" w:rsidRPr="00C435A5" w:rsidRDefault="00C435A5" w:rsidP="00C435A5">
            <w:pPr>
              <w:jc w:val="center"/>
            </w:pPr>
            <w:r w:rsidRPr="00C435A5">
              <w:t>PIN_AJ29</w:t>
            </w:r>
          </w:p>
        </w:tc>
        <w:tc>
          <w:tcPr>
            <w:tcW w:w="2338" w:type="dxa"/>
          </w:tcPr>
          <w:p w14:paraId="5B88AB73" w14:textId="12D8EB5B" w:rsidR="00C435A5" w:rsidRDefault="00C435A5" w:rsidP="00C435A5">
            <w:pPr>
              <w:jc w:val="center"/>
            </w:pPr>
            <w:r>
              <w:t>Second Hex Display</w:t>
            </w:r>
          </w:p>
        </w:tc>
        <w:tc>
          <w:tcPr>
            <w:tcW w:w="2338" w:type="dxa"/>
          </w:tcPr>
          <w:p w14:paraId="25263D76" w14:textId="381387A0" w:rsidR="00C435A5" w:rsidRDefault="00C435A5" w:rsidP="00C435A5">
            <w:pPr>
              <w:jc w:val="center"/>
            </w:pPr>
            <w:r>
              <w:t>3.3-V LVTTL</w:t>
            </w:r>
          </w:p>
        </w:tc>
      </w:tr>
      <w:tr w:rsidR="00C435A5" w14:paraId="77599B0D" w14:textId="77777777" w:rsidTr="00AC1773">
        <w:tc>
          <w:tcPr>
            <w:tcW w:w="2337" w:type="dxa"/>
          </w:tcPr>
          <w:p w14:paraId="21292614" w14:textId="10BF41A3" w:rsidR="00C435A5" w:rsidRDefault="00C435A5" w:rsidP="00C435A5">
            <w:pPr>
              <w:jc w:val="center"/>
            </w:pPr>
            <w:r>
              <w:t>HEX</w:t>
            </w:r>
            <w:r>
              <w:t>1</w:t>
            </w:r>
            <w:r>
              <w:t>[1]</w:t>
            </w:r>
          </w:p>
        </w:tc>
        <w:tc>
          <w:tcPr>
            <w:tcW w:w="2337" w:type="dxa"/>
          </w:tcPr>
          <w:p w14:paraId="42A67F2B" w14:textId="14EC0957" w:rsidR="00C435A5" w:rsidRPr="00C435A5" w:rsidRDefault="00C435A5" w:rsidP="00C435A5">
            <w:pPr>
              <w:jc w:val="center"/>
            </w:pPr>
            <w:r w:rsidRPr="001A7D7C">
              <w:t xml:space="preserve"> PIN_AH29 </w:t>
            </w:r>
          </w:p>
        </w:tc>
        <w:tc>
          <w:tcPr>
            <w:tcW w:w="2338" w:type="dxa"/>
          </w:tcPr>
          <w:p w14:paraId="08696D6A" w14:textId="562F2A57" w:rsidR="00C435A5" w:rsidRDefault="00C435A5" w:rsidP="00C435A5">
            <w:pPr>
              <w:jc w:val="center"/>
            </w:pPr>
            <w:r w:rsidRPr="009711F8">
              <w:t>Second Hex Display</w:t>
            </w:r>
          </w:p>
        </w:tc>
        <w:tc>
          <w:tcPr>
            <w:tcW w:w="2338" w:type="dxa"/>
          </w:tcPr>
          <w:p w14:paraId="4F973859" w14:textId="6046D599" w:rsidR="00C435A5" w:rsidRDefault="00C435A5" w:rsidP="00C435A5">
            <w:pPr>
              <w:jc w:val="center"/>
            </w:pPr>
            <w:r>
              <w:t>3.3-V LVTTL</w:t>
            </w:r>
          </w:p>
        </w:tc>
      </w:tr>
      <w:tr w:rsidR="00C435A5" w14:paraId="5375CD66" w14:textId="77777777" w:rsidTr="00AC1773">
        <w:tc>
          <w:tcPr>
            <w:tcW w:w="2337" w:type="dxa"/>
          </w:tcPr>
          <w:p w14:paraId="008B1A0F" w14:textId="7ED51175" w:rsidR="00C435A5" w:rsidRDefault="00C435A5" w:rsidP="00C435A5">
            <w:pPr>
              <w:jc w:val="center"/>
            </w:pPr>
            <w:r>
              <w:t>HEX</w:t>
            </w:r>
            <w:r>
              <w:t>1</w:t>
            </w:r>
            <w:r>
              <w:t>[2]</w:t>
            </w:r>
          </w:p>
        </w:tc>
        <w:tc>
          <w:tcPr>
            <w:tcW w:w="2337" w:type="dxa"/>
          </w:tcPr>
          <w:p w14:paraId="7373551D" w14:textId="3E2F193C" w:rsidR="00C435A5" w:rsidRPr="00C435A5" w:rsidRDefault="00C435A5" w:rsidP="00C435A5">
            <w:pPr>
              <w:jc w:val="center"/>
            </w:pPr>
            <w:r w:rsidRPr="001A7D7C">
              <w:t xml:space="preserve"> PIN_AH30 </w:t>
            </w:r>
          </w:p>
        </w:tc>
        <w:tc>
          <w:tcPr>
            <w:tcW w:w="2338" w:type="dxa"/>
          </w:tcPr>
          <w:p w14:paraId="2A95250F" w14:textId="6A7821B2" w:rsidR="00C435A5" w:rsidRDefault="00C435A5" w:rsidP="00C435A5">
            <w:pPr>
              <w:jc w:val="center"/>
            </w:pPr>
            <w:r w:rsidRPr="009711F8">
              <w:t>Second Hex Display</w:t>
            </w:r>
          </w:p>
        </w:tc>
        <w:tc>
          <w:tcPr>
            <w:tcW w:w="2338" w:type="dxa"/>
          </w:tcPr>
          <w:p w14:paraId="36BB88A4" w14:textId="187D2B92" w:rsidR="00C435A5" w:rsidRDefault="00C435A5" w:rsidP="00C435A5">
            <w:pPr>
              <w:jc w:val="center"/>
            </w:pPr>
            <w:r>
              <w:t>3.3-V LVTTL</w:t>
            </w:r>
          </w:p>
        </w:tc>
      </w:tr>
      <w:tr w:rsidR="00C435A5" w14:paraId="0DE08199" w14:textId="77777777" w:rsidTr="00AC1773">
        <w:tc>
          <w:tcPr>
            <w:tcW w:w="2337" w:type="dxa"/>
          </w:tcPr>
          <w:p w14:paraId="41DD20CC" w14:textId="54260E7A" w:rsidR="00C435A5" w:rsidRDefault="00C435A5" w:rsidP="00C435A5">
            <w:pPr>
              <w:jc w:val="center"/>
            </w:pPr>
            <w:r>
              <w:t>HEX</w:t>
            </w:r>
            <w:r>
              <w:t>1</w:t>
            </w:r>
            <w:r>
              <w:t>[3]</w:t>
            </w:r>
          </w:p>
        </w:tc>
        <w:tc>
          <w:tcPr>
            <w:tcW w:w="2337" w:type="dxa"/>
          </w:tcPr>
          <w:p w14:paraId="5B4012B1" w14:textId="2FE7E957" w:rsidR="00C435A5" w:rsidRPr="00C435A5" w:rsidRDefault="00C435A5" w:rsidP="00C435A5">
            <w:pPr>
              <w:jc w:val="center"/>
            </w:pPr>
            <w:r w:rsidRPr="001A7D7C">
              <w:t xml:space="preserve"> PIN_AG30 </w:t>
            </w:r>
          </w:p>
        </w:tc>
        <w:tc>
          <w:tcPr>
            <w:tcW w:w="2338" w:type="dxa"/>
          </w:tcPr>
          <w:p w14:paraId="4419EF4F" w14:textId="1DB19E8E" w:rsidR="00C435A5" w:rsidRDefault="00C435A5" w:rsidP="00C435A5">
            <w:pPr>
              <w:jc w:val="center"/>
            </w:pPr>
            <w:r w:rsidRPr="009711F8">
              <w:t>Second Hex Display</w:t>
            </w:r>
          </w:p>
        </w:tc>
        <w:tc>
          <w:tcPr>
            <w:tcW w:w="2338" w:type="dxa"/>
          </w:tcPr>
          <w:p w14:paraId="31FE8FD4" w14:textId="14FD437A" w:rsidR="00C435A5" w:rsidRDefault="00C435A5" w:rsidP="00C435A5">
            <w:pPr>
              <w:jc w:val="center"/>
            </w:pPr>
            <w:r>
              <w:t>3.3-V LVTTL</w:t>
            </w:r>
          </w:p>
        </w:tc>
      </w:tr>
      <w:tr w:rsidR="00C435A5" w14:paraId="53405814" w14:textId="77777777" w:rsidTr="00AC1773">
        <w:tc>
          <w:tcPr>
            <w:tcW w:w="2337" w:type="dxa"/>
          </w:tcPr>
          <w:p w14:paraId="415175A9" w14:textId="3440050E" w:rsidR="00C435A5" w:rsidRDefault="00C435A5" w:rsidP="00C435A5">
            <w:pPr>
              <w:jc w:val="center"/>
            </w:pPr>
            <w:r>
              <w:t>HEX</w:t>
            </w:r>
            <w:r>
              <w:t>1</w:t>
            </w:r>
            <w:r>
              <w:t>[4]</w:t>
            </w:r>
          </w:p>
        </w:tc>
        <w:tc>
          <w:tcPr>
            <w:tcW w:w="2337" w:type="dxa"/>
          </w:tcPr>
          <w:p w14:paraId="6D1BA46A" w14:textId="6EEF8093" w:rsidR="00C435A5" w:rsidRPr="00C435A5" w:rsidRDefault="00C435A5" w:rsidP="00C435A5">
            <w:pPr>
              <w:jc w:val="center"/>
            </w:pPr>
            <w:r w:rsidRPr="001A7D7C">
              <w:t xml:space="preserve"> PIN_AF29 </w:t>
            </w:r>
          </w:p>
        </w:tc>
        <w:tc>
          <w:tcPr>
            <w:tcW w:w="2338" w:type="dxa"/>
          </w:tcPr>
          <w:p w14:paraId="587F7669" w14:textId="421C6ED9" w:rsidR="00C435A5" w:rsidRDefault="00C435A5" w:rsidP="00C435A5">
            <w:pPr>
              <w:jc w:val="center"/>
            </w:pPr>
            <w:r w:rsidRPr="009711F8">
              <w:t>Second Hex Display</w:t>
            </w:r>
          </w:p>
        </w:tc>
        <w:tc>
          <w:tcPr>
            <w:tcW w:w="2338" w:type="dxa"/>
          </w:tcPr>
          <w:p w14:paraId="2CEE7662" w14:textId="53126514" w:rsidR="00C435A5" w:rsidRDefault="00C435A5" w:rsidP="00C435A5">
            <w:pPr>
              <w:jc w:val="center"/>
            </w:pPr>
            <w:r>
              <w:t>3.3-V LVTTL</w:t>
            </w:r>
          </w:p>
        </w:tc>
      </w:tr>
      <w:tr w:rsidR="00C435A5" w14:paraId="468618D8" w14:textId="77777777" w:rsidTr="00AC1773">
        <w:tc>
          <w:tcPr>
            <w:tcW w:w="2337" w:type="dxa"/>
          </w:tcPr>
          <w:p w14:paraId="535DA523" w14:textId="29A7ED7E" w:rsidR="00C435A5" w:rsidRDefault="00C435A5" w:rsidP="00C435A5">
            <w:pPr>
              <w:jc w:val="center"/>
            </w:pPr>
            <w:r>
              <w:t>HEX</w:t>
            </w:r>
            <w:r>
              <w:t>1</w:t>
            </w:r>
            <w:r>
              <w:t>[5]</w:t>
            </w:r>
          </w:p>
        </w:tc>
        <w:tc>
          <w:tcPr>
            <w:tcW w:w="2337" w:type="dxa"/>
          </w:tcPr>
          <w:p w14:paraId="4A950FA9" w14:textId="75247CAA" w:rsidR="00C435A5" w:rsidRPr="00C435A5" w:rsidRDefault="00C435A5" w:rsidP="00C435A5">
            <w:pPr>
              <w:jc w:val="center"/>
            </w:pPr>
            <w:r w:rsidRPr="001A7D7C">
              <w:t xml:space="preserve"> PIN_AF30 </w:t>
            </w:r>
          </w:p>
        </w:tc>
        <w:tc>
          <w:tcPr>
            <w:tcW w:w="2338" w:type="dxa"/>
          </w:tcPr>
          <w:p w14:paraId="5386A3C1" w14:textId="57D55CB0" w:rsidR="00C435A5" w:rsidRDefault="00C435A5" w:rsidP="00C435A5">
            <w:pPr>
              <w:jc w:val="center"/>
            </w:pPr>
            <w:r w:rsidRPr="009711F8">
              <w:t>Second Hex Display</w:t>
            </w:r>
          </w:p>
        </w:tc>
        <w:tc>
          <w:tcPr>
            <w:tcW w:w="2338" w:type="dxa"/>
          </w:tcPr>
          <w:p w14:paraId="6F450963" w14:textId="03BC8E3B" w:rsidR="00C435A5" w:rsidRDefault="00C435A5" w:rsidP="00C435A5">
            <w:pPr>
              <w:jc w:val="center"/>
            </w:pPr>
            <w:r>
              <w:t>3.3-V LVTTL</w:t>
            </w:r>
          </w:p>
        </w:tc>
      </w:tr>
      <w:tr w:rsidR="00C435A5" w14:paraId="7DC4C363" w14:textId="77777777" w:rsidTr="00AC1773">
        <w:tc>
          <w:tcPr>
            <w:tcW w:w="2337" w:type="dxa"/>
          </w:tcPr>
          <w:p w14:paraId="714AC7F0" w14:textId="2873F3EE" w:rsidR="00C435A5" w:rsidRDefault="00C435A5" w:rsidP="00C435A5">
            <w:pPr>
              <w:jc w:val="center"/>
            </w:pPr>
            <w:r>
              <w:t>HEX</w:t>
            </w:r>
            <w:r>
              <w:t>1</w:t>
            </w:r>
            <w:r>
              <w:t>[6]</w:t>
            </w:r>
          </w:p>
        </w:tc>
        <w:tc>
          <w:tcPr>
            <w:tcW w:w="2337" w:type="dxa"/>
          </w:tcPr>
          <w:p w14:paraId="5CE533A1" w14:textId="13CF69F1" w:rsidR="00C435A5" w:rsidRPr="00C435A5" w:rsidRDefault="00C435A5" w:rsidP="00C435A5">
            <w:pPr>
              <w:jc w:val="center"/>
            </w:pPr>
            <w:r w:rsidRPr="001A7D7C">
              <w:t xml:space="preserve"> PIN_AD27</w:t>
            </w:r>
          </w:p>
        </w:tc>
        <w:tc>
          <w:tcPr>
            <w:tcW w:w="2338" w:type="dxa"/>
          </w:tcPr>
          <w:p w14:paraId="5FFA81A0" w14:textId="2F51AE52" w:rsidR="00C435A5" w:rsidRDefault="00C435A5" w:rsidP="00C435A5">
            <w:pPr>
              <w:jc w:val="center"/>
            </w:pPr>
            <w:r w:rsidRPr="009711F8">
              <w:t>Second Hex Display</w:t>
            </w:r>
          </w:p>
        </w:tc>
        <w:tc>
          <w:tcPr>
            <w:tcW w:w="2338" w:type="dxa"/>
          </w:tcPr>
          <w:p w14:paraId="284BC4AC" w14:textId="73A9185D" w:rsidR="00C435A5" w:rsidRDefault="00C435A5" w:rsidP="00C435A5">
            <w:pPr>
              <w:jc w:val="center"/>
            </w:pPr>
            <w:r>
              <w:t>3.3-V LVTTL</w:t>
            </w:r>
          </w:p>
        </w:tc>
      </w:tr>
      <w:tr w:rsidR="00AD36D0" w14:paraId="394E7A90" w14:textId="77777777" w:rsidTr="00AC1773">
        <w:tc>
          <w:tcPr>
            <w:tcW w:w="2337" w:type="dxa"/>
          </w:tcPr>
          <w:p w14:paraId="50655D5E" w14:textId="5A67A942" w:rsidR="00AD36D0" w:rsidRDefault="00AD36D0" w:rsidP="00AD36D0">
            <w:pPr>
              <w:jc w:val="center"/>
            </w:pPr>
            <w:r>
              <w:t>HEX</w:t>
            </w:r>
            <w:r>
              <w:t>2</w:t>
            </w:r>
            <w:r>
              <w:t>[0]</w:t>
            </w:r>
          </w:p>
        </w:tc>
        <w:tc>
          <w:tcPr>
            <w:tcW w:w="2337" w:type="dxa"/>
          </w:tcPr>
          <w:p w14:paraId="5BBBBE02" w14:textId="110A7609" w:rsidR="00AD36D0" w:rsidRPr="00C435A5" w:rsidRDefault="00AD36D0" w:rsidP="00AD36D0">
            <w:pPr>
              <w:jc w:val="center"/>
            </w:pPr>
            <w:r w:rsidRPr="00041CF0">
              <w:t xml:space="preserve">PIN_AB23 </w:t>
            </w:r>
          </w:p>
        </w:tc>
        <w:tc>
          <w:tcPr>
            <w:tcW w:w="2338" w:type="dxa"/>
          </w:tcPr>
          <w:p w14:paraId="4C7541EB" w14:textId="6FCB430C" w:rsidR="00AD36D0" w:rsidRDefault="00AD36D0" w:rsidP="00AD36D0">
            <w:pPr>
              <w:jc w:val="center"/>
            </w:pPr>
            <w:r>
              <w:t>Third Hex Display</w:t>
            </w:r>
          </w:p>
        </w:tc>
        <w:tc>
          <w:tcPr>
            <w:tcW w:w="2338" w:type="dxa"/>
          </w:tcPr>
          <w:p w14:paraId="496EC37D" w14:textId="3918AB0F" w:rsidR="00AD36D0" w:rsidRDefault="00AD36D0" w:rsidP="00AD36D0">
            <w:pPr>
              <w:jc w:val="center"/>
            </w:pPr>
            <w:r>
              <w:t>3.3-V LVTTL</w:t>
            </w:r>
          </w:p>
        </w:tc>
      </w:tr>
      <w:tr w:rsidR="00AD36D0" w14:paraId="31F0C167" w14:textId="77777777" w:rsidTr="00AC1773">
        <w:tc>
          <w:tcPr>
            <w:tcW w:w="2337" w:type="dxa"/>
          </w:tcPr>
          <w:p w14:paraId="13C24170" w14:textId="5715CE16" w:rsidR="00AD36D0" w:rsidRDefault="00AD36D0" w:rsidP="00AD36D0">
            <w:pPr>
              <w:jc w:val="center"/>
            </w:pPr>
            <w:r>
              <w:t>HEX</w:t>
            </w:r>
            <w:r>
              <w:t>2</w:t>
            </w:r>
            <w:r>
              <w:t>[1]</w:t>
            </w:r>
          </w:p>
        </w:tc>
        <w:tc>
          <w:tcPr>
            <w:tcW w:w="2337" w:type="dxa"/>
          </w:tcPr>
          <w:p w14:paraId="1E5533C4" w14:textId="595F0173" w:rsidR="00AD36D0" w:rsidRPr="00C435A5" w:rsidRDefault="00AD36D0" w:rsidP="00AD36D0">
            <w:pPr>
              <w:jc w:val="center"/>
            </w:pPr>
            <w:r w:rsidRPr="00041CF0">
              <w:t xml:space="preserve"> PIN_AE29 </w:t>
            </w:r>
          </w:p>
        </w:tc>
        <w:tc>
          <w:tcPr>
            <w:tcW w:w="2338" w:type="dxa"/>
          </w:tcPr>
          <w:p w14:paraId="45AFA405" w14:textId="6CAEF1CA" w:rsidR="00AD36D0" w:rsidRDefault="00AD36D0" w:rsidP="00AD36D0">
            <w:pPr>
              <w:jc w:val="center"/>
            </w:pPr>
            <w:r w:rsidRPr="00ED3DC3">
              <w:t>Third Hex Display</w:t>
            </w:r>
          </w:p>
        </w:tc>
        <w:tc>
          <w:tcPr>
            <w:tcW w:w="2338" w:type="dxa"/>
          </w:tcPr>
          <w:p w14:paraId="7E342808" w14:textId="02674149" w:rsidR="00AD36D0" w:rsidRDefault="00AD36D0" w:rsidP="00AD36D0">
            <w:pPr>
              <w:jc w:val="center"/>
            </w:pPr>
            <w:r>
              <w:t>3.3-V LVTTL</w:t>
            </w:r>
          </w:p>
        </w:tc>
      </w:tr>
      <w:tr w:rsidR="00AD36D0" w14:paraId="26E5B35B" w14:textId="77777777" w:rsidTr="00AC1773">
        <w:tc>
          <w:tcPr>
            <w:tcW w:w="2337" w:type="dxa"/>
          </w:tcPr>
          <w:p w14:paraId="17078A4D" w14:textId="03CAC8E1" w:rsidR="00AD36D0" w:rsidRDefault="00AD36D0" w:rsidP="00AD36D0">
            <w:pPr>
              <w:jc w:val="center"/>
            </w:pPr>
            <w:r>
              <w:t>HEX</w:t>
            </w:r>
            <w:r>
              <w:t>2</w:t>
            </w:r>
            <w:r>
              <w:t>[2]</w:t>
            </w:r>
          </w:p>
        </w:tc>
        <w:tc>
          <w:tcPr>
            <w:tcW w:w="2337" w:type="dxa"/>
          </w:tcPr>
          <w:p w14:paraId="17517807" w14:textId="2CC76BE0" w:rsidR="00AD36D0" w:rsidRPr="00C435A5" w:rsidRDefault="00AD36D0" w:rsidP="00AD36D0">
            <w:pPr>
              <w:jc w:val="center"/>
            </w:pPr>
            <w:r w:rsidRPr="00041CF0">
              <w:t xml:space="preserve"> PIN_AD29 </w:t>
            </w:r>
          </w:p>
        </w:tc>
        <w:tc>
          <w:tcPr>
            <w:tcW w:w="2338" w:type="dxa"/>
          </w:tcPr>
          <w:p w14:paraId="2B766608" w14:textId="0E7EC76D" w:rsidR="00AD36D0" w:rsidRDefault="00AD36D0" w:rsidP="00AD36D0">
            <w:pPr>
              <w:jc w:val="center"/>
            </w:pPr>
            <w:r w:rsidRPr="00ED3DC3">
              <w:t>Third Hex Display</w:t>
            </w:r>
          </w:p>
        </w:tc>
        <w:tc>
          <w:tcPr>
            <w:tcW w:w="2338" w:type="dxa"/>
          </w:tcPr>
          <w:p w14:paraId="7835114D" w14:textId="4E403109" w:rsidR="00AD36D0" w:rsidRDefault="00AD36D0" w:rsidP="00AD36D0">
            <w:pPr>
              <w:jc w:val="center"/>
            </w:pPr>
            <w:r>
              <w:t>3.3-V LVTTL</w:t>
            </w:r>
          </w:p>
        </w:tc>
      </w:tr>
      <w:tr w:rsidR="00AD36D0" w14:paraId="5A243AFF" w14:textId="77777777" w:rsidTr="00AC1773">
        <w:tc>
          <w:tcPr>
            <w:tcW w:w="2337" w:type="dxa"/>
          </w:tcPr>
          <w:p w14:paraId="5451F962" w14:textId="456585A7" w:rsidR="00AD36D0" w:rsidRDefault="00AD36D0" w:rsidP="00AD36D0">
            <w:pPr>
              <w:jc w:val="center"/>
            </w:pPr>
            <w:r>
              <w:t>HEX</w:t>
            </w:r>
            <w:r>
              <w:t>2</w:t>
            </w:r>
            <w:r>
              <w:t>[3]</w:t>
            </w:r>
          </w:p>
        </w:tc>
        <w:tc>
          <w:tcPr>
            <w:tcW w:w="2337" w:type="dxa"/>
          </w:tcPr>
          <w:p w14:paraId="67D8FE24" w14:textId="798234B5" w:rsidR="00AD36D0" w:rsidRPr="00C435A5" w:rsidRDefault="00AD36D0" w:rsidP="00AD36D0">
            <w:pPr>
              <w:jc w:val="center"/>
            </w:pPr>
            <w:r w:rsidRPr="00041CF0">
              <w:t xml:space="preserve"> PIN_AC28 </w:t>
            </w:r>
          </w:p>
        </w:tc>
        <w:tc>
          <w:tcPr>
            <w:tcW w:w="2338" w:type="dxa"/>
          </w:tcPr>
          <w:p w14:paraId="0A9A873E" w14:textId="30B54996" w:rsidR="00AD36D0" w:rsidRDefault="00AD36D0" w:rsidP="00AD36D0">
            <w:pPr>
              <w:jc w:val="center"/>
            </w:pPr>
            <w:r w:rsidRPr="00ED3DC3">
              <w:t>Third Hex Display</w:t>
            </w:r>
          </w:p>
        </w:tc>
        <w:tc>
          <w:tcPr>
            <w:tcW w:w="2338" w:type="dxa"/>
          </w:tcPr>
          <w:p w14:paraId="65431908" w14:textId="0FA603DC" w:rsidR="00AD36D0" w:rsidRDefault="00AD36D0" w:rsidP="00AD36D0">
            <w:pPr>
              <w:jc w:val="center"/>
            </w:pPr>
            <w:r>
              <w:t>3.3-V LVTTL</w:t>
            </w:r>
          </w:p>
        </w:tc>
      </w:tr>
      <w:tr w:rsidR="00AD36D0" w14:paraId="5C4E5098" w14:textId="77777777" w:rsidTr="00AC1773">
        <w:tc>
          <w:tcPr>
            <w:tcW w:w="2337" w:type="dxa"/>
          </w:tcPr>
          <w:p w14:paraId="0C903816" w14:textId="449E3C27" w:rsidR="00AD36D0" w:rsidRDefault="00AD36D0" w:rsidP="00AD36D0">
            <w:pPr>
              <w:jc w:val="center"/>
            </w:pPr>
            <w:r>
              <w:t>HEX</w:t>
            </w:r>
            <w:r>
              <w:t>2</w:t>
            </w:r>
            <w:r>
              <w:t>[4]</w:t>
            </w:r>
          </w:p>
        </w:tc>
        <w:tc>
          <w:tcPr>
            <w:tcW w:w="2337" w:type="dxa"/>
          </w:tcPr>
          <w:p w14:paraId="13C46914" w14:textId="132CF6C6" w:rsidR="00AD36D0" w:rsidRPr="00C435A5" w:rsidRDefault="00AD36D0" w:rsidP="00AD36D0">
            <w:pPr>
              <w:jc w:val="center"/>
            </w:pPr>
            <w:r w:rsidRPr="00041CF0">
              <w:t xml:space="preserve"> PIN_AD30 </w:t>
            </w:r>
          </w:p>
        </w:tc>
        <w:tc>
          <w:tcPr>
            <w:tcW w:w="2338" w:type="dxa"/>
          </w:tcPr>
          <w:p w14:paraId="70FFE9DF" w14:textId="35D4C0AE" w:rsidR="00AD36D0" w:rsidRDefault="00AD36D0" w:rsidP="00AD36D0">
            <w:pPr>
              <w:jc w:val="center"/>
            </w:pPr>
            <w:r w:rsidRPr="00ED3DC3">
              <w:t>Third Hex Display</w:t>
            </w:r>
          </w:p>
        </w:tc>
        <w:tc>
          <w:tcPr>
            <w:tcW w:w="2338" w:type="dxa"/>
          </w:tcPr>
          <w:p w14:paraId="24BC0667" w14:textId="6EEED461" w:rsidR="00AD36D0" w:rsidRDefault="00AD36D0" w:rsidP="00AD36D0">
            <w:pPr>
              <w:jc w:val="center"/>
            </w:pPr>
            <w:r>
              <w:t>3.3-V LVTTL</w:t>
            </w:r>
          </w:p>
        </w:tc>
      </w:tr>
      <w:tr w:rsidR="00AD36D0" w14:paraId="26FCE7FB" w14:textId="77777777" w:rsidTr="00AC1773">
        <w:tc>
          <w:tcPr>
            <w:tcW w:w="2337" w:type="dxa"/>
          </w:tcPr>
          <w:p w14:paraId="2039D9B4" w14:textId="2F6AD1C7" w:rsidR="00AD36D0" w:rsidRDefault="00AD36D0" w:rsidP="00AD36D0">
            <w:pPr>
              <w:jc w:val="center"/>
            </w:pPr>
            <w:r>
              <w:t>HEX</w:t>
            </w:r>
            <w:r>
              <w:t>2</w:t>
            </w:r>
            <w:r>
              <w:t>[5]</w:t>
            </w:r>
          </w:p>
        </w:tc>
        <w:tc>
          <w:tcPr>
            <w:tcW w:w="2337" w:type="dxa"/>
          </w:tcPr>
          <w:p w14:paraId="666182FD" w14:textId="3F03B683" w:rsidR="00AD36D0" w:rsidRPr="00C435A5" w:rsidRDefault="00AD36D0" w:rsidP="00AD36D0">
            <w:pPr>
              <w:jc w:val="center"/>
            </w:pPr>
            <w:r w:rsidRPr="00041CF0">
              <w:t xml:space="preserve"> PIN_AC29 </w:t>
            </w:r>
          </w:p>
        </w:tc>
        <w:tc>
          <w:tcPr>
            <w:tcW w:w="2338" w:type="dxa"/>
          </w:tcPr>
          <w:p w14:paraId="45EB1161" w14:textId="3DF0AE19" w:rsidR="00AD36D0" w:rsidRDefault="00AD36D0" w:rsidP="00AD36D0">
            <w:pPr>
              <w:jc w:val="center"/>
            </w:pPr>
            <w:r w:rsidRPr="00ED3DC3">
              <w:t>Third Hex Display</w:t>
            </w:r>
          </w:p>
        </w:tc>
        <w:tc>
          <w:tcPr>
            <w:tcW w:w="2338" w:type="dxa"/>
          </w:tcPr>
          <w:p w14:paraId="66069E89" w14:textId="5B5675B0" w:rsidR="00AD36D0" w:rsidRDefault="00AD36D0" w:rsidP="00AD36D0">
            <w:pPr>
              <w:jc w:val="center"/>
            </w:pPr>
            <w:r>
              <w:t>3.3-V LVTTL</w:t>
            </w:r>
          </w:p>
        </w:tc>
      </w:tr>
      <w:tr w:rsidR="00AD36D0" w14:paraId="79176D0D" w14:textId="77777777" w:rsidTr="00AC1773">
        <w:tc>
          <w:tcPr>
            <w:tcW w:w="2337" w:type="dxa"/>
          </w:tcPr>
          <w:p w14:paraId="6E656FEE" w14:textId="7561CA59" w:rsidR="00AD36D0" w:rsidRDefault="00AD36D0" w:rsidP="00AD36D0">
            <w:pPr>
              <w:jc w:val="center"/>
            </w:pPr>
            <w:r>
              <w:t>HEX2[6]</w:t>
            </w:r>
          </w:p>
        </w:tc>
        <w:tc>
          <w:tcPr>
            <w:tcW w:w="2337" w:type="dxa"/>
          </w:tcPr>
          <w:p w14:paraId="4483FEDD" w14:textId="0C7D9C5B" w:rsidR="00AD36D0" w:rsidRPr="00C435A5" w:rsidRDefault="00AD36D0" w:rsidP="00AD36D0">
            <w:pPr>
              <w:jc w:val="center"/>
            </w:pPr>
            <w:r w:rsidRPr="00041CF0">
              <w:t xml:space="preserve"> PIN_AC30 </w:t>
            </w:r>
          </w:p>
        </w:tc>
        <w:tc>
          <w:tcPr>
            <w:tcW w:w="2338" w:type="dxa"/>
          </w:tcPr>
          <w:p w14:paraId="16D53270" w14:textId="5553DB95" w:rsidR="00AD36D0" w:rsidRDefault="00AD36D0" w:rsidP="00AD36D0">
            <w:pPr>
              <w:jc w:val="center"/>
            </w:pPr>
            <w:r w:rsidRPr="00ED3DC3">
              <w:t>Third Hex Display</w:t>
            </w:r>
          </w:p>
        </w:tc>
        <w:tc>
          <w:tcPr>
            <w:tcW w:w="2338" w:type="dxa"/>
          </w:tcPr>
          <w:p w14:paraId="0BFCB77A" w14:textId="1EEDC2DF" w:rsidR="00AD36D0" w:rsidRDefault="00AD36D0" w:rsidP="00AD36D0">
            <w:pPr>
              <w:jc w:val="center"/>
            </w:pPr>
            <w:r>
              <w:t>3.3-V LVTTL</w:t>
            </w:r>
          </w:p>
        </w:tc>
      </w:tr>
      <w:tr w:rsidR="00AD36D0" w14:paraId="71194AE2" w14:textId="77777777" w:rsidTr="00AC1773">
        <w:tc>
          <w:tcPr>
            <w:tcW w:w="2337" w:type="dxa"/>
          </w:tcPr>
          <w:p w14:paraId="06A910CE" w14:textId="2737E465" w:rsidR="00AD36D0" w:rsidRDefault="00AD36D0" w:rsidP="00AD36D0">
            <w:pPr>
              <w:jc w:val="center"/>
            </w:pPr>
            <w:r>
              <w:t>HEX</w:t>
            </w:r>
            <w:r>
              <w:t>3</w:t>
            </w:r>
            <w:r>
              <w:t>[0]</w:t>
            </w:r>
          </w:p>
        </w:tc>
        <w:tc>
          <w:tcPr>
            <w:tcW w:w="2337" w:type="dxa"/>
          </w:tcPr>
          <w:p w14:paraId="1EF663AA" w14:textId="58B6FD34" w:rsidR="00AD36D0" w:rsidRPr="00C435A5" w:rsidRDefault="00AD36D0" w:rsidP="00AD36D0">
            <w:pPr>
              <w:jc w:val="center"/>
            </w:pPr>
            <w:r w:rsidRPr="00AA4198">
              <w:t xml:space="preserve">PIN_AD26 </w:t>
            </w:r>
          </w:p>
        </w:tc>
        <w:tc>
          <w:tcPr>
            <w:tcW w:w="2338" w:type="dxa"/>
          </w:tcPr>
          <w:p w14:paraId="6D5A2667" w14:textId="0CC0E3C6" w:rsidR="00AD36D0" w:rsidRDefault="00AD36D0" w:rsidP="00AD36D0">
            <w:pPr>
              <w:jc w:val="center"/>
            </w:pPr>
            <w:r>
              <w:t>Fourth Hex Display</w:t>
            </w:r>
          </w:p>
        </w:tc>
        <w:tc>
          <w:tcPr>
            <w:tcW w:w="2338" w:type="dxa"/>
          </w:tcPr>
          <w:p w14:paraId="36803FB8" w14:textId="2259A800" w:rsidR="00AD36D0" w:rsidRDefault="00AD36D0" w:rsidP="00AD36D0">
            <w:pPr>
              <w:jc w:val="center"/>
            </w:pPr>
            <w:r>
              <w:t>3.3-V LVTTL</w:t>
            </w:r>
          </w:p>
        </w:tc>
      </w:tr>
      <w:tr w:rsidR="00AD36D0" w14:paraId="53B13F5A" w14:textId="77777777" w:rsidTr="00AC1773">
        <w:tc>
          <w:tcPr>
            <w:tcW w:w="2337" w:type="dxa"/>
          </w:tcPr>
          <w:p w14:paraId="1E0C6BA7" w14:textId="42604BD1" w:rsidR="00AD36D0" w:rsidRDefault="00AD36D0" w:rsidP="00AD36D0">
            <w:pPr>
              <w:jc w:val="center"/>
            </w:pPr>
            <w:r>
              <w:t>HEX</w:t>
            </w:r>
            <w:r>
              <w:t>3</w:t>
            </w:r>
            <w:r>
              <w:t>[1]</w:t>
            </w:r>
          </w:p>
        </w:tc>
        <w:tc>
          <w:tcPr>
            <w:tcW w:w="2337" w:type="dxa"/>
          </w:tcPr>
          <w:p w14:paraId="5D8AAA27" w14:textId="7F1C9B23" w:rsidR="00AD36D0" w:rsidRPr="00C435A5" w:rsidRDefault="00AD36D0" w:rsidP="00AD36D0">
            <w:pPr>
              <w:jc w:val="center"/>
            </w:pPr>
            <w:r w:rsidRPr="00AA4198">
              <w:t xml:space="preserve"> PIN_AC27 </w:t>
            </w:r>
          </w:p>
        </w:tc>
        <w:tc>
          <w:tcPr>
            <w:tcW w:w="2338" w:type="dxa"/>
          </w:tcPr>
          <w:p w14:paraId="2BAE74C2" w14:textId="7D12598A" w:rsidR="00AD36D0" w:rsidRDefault="00AD36D0" w:rsidP="00AD36D0">
            <w:pPr>
              <w:jc w:val="center"/>
            </w:pPr>
            <w:r>
              <w:t>Fourth Hex Display</w:t>
            </w:r>
          </w:p>
        </w:tc>
        <w:tc>
          <w:tcPr>
            <w:tcW w:w="2338" w:type="dxa"/>
          </w:tcPr>
          <w:p w14:paraId="5EC2011B" w14:textId="648ECA4F" w:rsidR="00AD36D0" w:rsidRDefault="00AD36D0" w:rsidP="00AD36D0">
            <w:pPr>
              <w:jc w:val="center"/>
            </w:pPr>
            <w:r>
              <w:t>3.3-V LVTTL</w:t>
            </w:r>
          </w:p>
        </w:tc>
      </w:tr>
      <w:tr w:rsidR="00AD36D0" w14:paraId="666B3654" w14:textId="77777777" w:rsidTr="00AC1773">
        <w:tc>
          <w:tcPr>
            <w:tcW w:w="2337" w:type="dxa"/>
          </w:tcPr>
          <w:p w14:paraId="54336032" w14:textId="3191DE63" w:rsidR="00AD36D0" w:rsidRDefault="00AD36D0" w:rsidP="00AD36D0">
            <w:pPr>
              <w:jc w:val="center"/>
            </w:pPr>
            <w:r>
              <w:t>HEX</w:t>
            </w:r>
            <w:r>
              <w:t>3</w:t>
            </w:r>
            <w:r>
              <w:t>[2]</w:t>
            </w:r>
          </w:p>
        </w:tc>
        <w:tc>
          <w:tcPr>
            <w:tcW w:w="2337" w:type="dxa"/>
          </w:tcPr>
          <w:p w14:paraId="51FE3023" w14:textId="07789976" w:rsidR="00AD36D0" w:rsidRPr="00C435A5" w:rsidRDefault="00AD36D0" w:rsidP="00AD36D0">
            <w:pPr>
              <w:jc w:val="center"/>
            </w:pPr>
            <w:r w:rsidRPr="00AA4198">
              <w:t xml:space="preserve"> PIN_AD25 </w:t>
            </w:r>
          </w:p>
        </w:tc>
        <w:tc>
          <w:tcPr>
            <w:tcW w:w="2338" w:type="dxa"/>
          </w:tcPr>
          <w:p w14:paraId="1F897D9E" w14:textId="4401EE48" w:rsidR="00AD36D0" w:rsidRDefault="00AD36D0" w:rsidP="00AD36D0">
            <w:pPr>
              <w:jc w:val="center"/>
            </w:pPr>
            <w:r>
              <w:t>Fourth Hex Display</w:t>
            </w:r>
          </w:p>
        </w:tc>
        <w:tc>
          <w:tcPr>
            <w:tcW w:w="2338" w:type="dxa"/>
          </w:tcPr>
          <w:p w14:paraId="78A4D423" w14:textId="54F42F62" w:rsidR="00AD36D0" w:rsidRDefault="00AD36D0" w:rsidP="00AD36D0">
            <w:pPr>
              <w:jc w:val="center"/>
            </w:pPr>
            <w:r>
              <w:t>3.3-V LVTTL</w:t>
            </w:r>
          </w:p>
        </w:tc>
      </w:tr>
      <w:tr w:rsidR="00AD36D0" w14:paraId="0E2D4B86" w14:textId="77777777" w:rsidTr="00AC1773">
        <w:tc>
          <w:tcPr>
            <w:tcW w:w="2337" w:type="dxa"/>
          </w:tcPr>
          <w:p w14:paraId="7CBDE6D6" w14:textId="6757939B" w:rsidR="00AD36D0" w:rsidRDefault="00AD36D0" w:rsidP="00AD36D0">
            <w:pPr>
              <w:jc w:val="center"/>
            </w:pPr>
            <w:r>
              <w:t>HEX</w:t>
            </w:r>
            <w:r>
              <w:t>3</w:t>
            </w:r>
            <w:r>
              <w:t>[3]</w:t>
            </w:r>
          </w:p>
        </w:tc>
        <w:tc>
          <w:tcPr>
            <w:tcW w:w="2337" w:type="dxa"/>
          </w:tcPr>
          <w:p w14:paraId="1C4DA830" w14:textId="38A3EE34" w:rsidR="00AD36D0" w:rsidRPr="00C435A5" w:rsidRDefault="00AD36D0" w:rsidP="00AD36D0">
            <w:pPr>
              <w:jc w:val="center"/>
            </w:pPr>
            <w:r w:rsidRPr="00AA4198">
              <w:t xml:space="preserve"> PIN_AC25 </w:t>
            </w:r>
          </w:p>
        </w:tc>
        <w:tc>
          <w:tcPr>
            <w:tcW w:w="2338" w:type="dxa"/>
          </w:tcPr>
          <w:p w14:paraId="6A3A0A6F" w14:textId="191F1068" w:rsidR="00AD36D0" w:rsidRDefault="00AD36D0" w:rsidP="00AD36D0">
            <w:pPr>
              <w:jc w:val="center"/>
            </w:pPr>
            <w:r>
              <w:t>Fourth Hex Display</w:t>
            </w:r>
          </w:p>
        </w:tc>
        <w:tc>
          <w:tcPr>
            <w:tcW w:w="2338" w:type="dxa"/>
          </w:tcPr>
          <w:p w14:paraId="4FAF2BBA" w14:textId="36CAB804" w:rsidR="00AD36D0" w:rsidRDefault="00AD36D0" w:rsidP="00AD36D0">
            <w:pPr>
              <w:jc w:val="center"/>
            </w:pPr>
            <w:r>
              <w:t>3.3-V LVTTL</w:t>
            </w:r>
          </w:p>
        </w:tc>
      </w:tr>
      <w:tr w:rsidR="00AD36D0" w14:paraId="7C240B85" w14:textId="77777777" w:rsidTr="00AC1773">
        <w:tc>
          <w:tcPr>
            <w:tcW w:w="2337" w:type="dxa"/>
          </w:tcPr>
          <w:p w14:paraId="066BEEE9" w14:textId="5045EF3A" w:rsidR="00AD36D0" w:rsidRDefault="00AD36D0" w:rsidP="00AD36D0">
            <w:pPr>
              <w:jc w:val="center"/>
            </w:pPr>
            <w:r>
              <w:t>HEX</w:t>
            </w:r>
            <w:r>
              <w:t>3</w:t>
            </w:r>
            <w:r>
              <w:t>[4]</w:t>
            </w:r>
          </w:p>
        </w:tc>
        <w:tc>
          <w:tcPr>
            <w:tcW w:w="2337" w:type="dxa"/>
          </w:tcPr>
          <w:p w14:paraId="75B91564" w14:textId="03F60C6C" w:rsidR="00AD36D0" w:rsidRPr="00C435A5" w:rsidRDefault="00AD36D0" w:rsidP="00AD36D0">
            <w:pPr>
              <w:jc w:val="center"/>
            </w:pPr>
            <w:r w:rsidRPr="00AA4198">
              <w:t xml:space="preserve"> PIN_AB28 </w:t>
            </w:r>
          </w:p>
        </w:tc>
        <w:tc>
          <w:tcPr>
            <w:tcW w:w="2338" w:type="dxa"/>
          </w:tcPr>
          <w:p w14:paraId="587698BC" w14:textId="57C52DDC" w:rsidR="00AD36D0" w:rsidRDefault="00AD36D0" w:rsidP="00AD36D0">
            <w:pPr>
              <w:jc w:val="center"/>
            </w:pPr>
            <w:r>
              <w:t>Fourth Hex Display</w:t>
            </w:r>
          </w:p>
        </w:tc>
        <w:tc>
          <w:tcPr>
            <w:tcW w:w="2338" w:type="dxa"/>
          </w:tcPr>
          <w:p w14:paraId="58CE446E" w14:textId="1A023D22" w:rsidR="00AD36D0" w:rsidRDefault="00AD36D0" w:rsidP="00AD36D0">
            <w:pPr>
              <w:jc w:val="center"/>
            </w:pPr>
            <w:r>
              <w:t>3.3-V LVTTL</w:t>
            </w:r>
          </w:p>
        </w:tc>
      </w:tr>
      <w:tr w:rsidR="00AD36D0" w14:paraId="5F6EC300" w14:textId="77777777" w:rsidTr="00AC1773">
        <w:tc>
          <w:tcPr>
            <w:tcW w:w="2337" w:type="dxa"/>
          </w:tcPr>
          <w:p w14:paraId="0A7AF825" w14:textId="1E983CC9" w:rsidR="00AD36D0" w:rsidRDefault="00AD36D0" w:rsidP="00AD36D0">
            <w:pPr>
              <w:jc w:val="center"/>
            </w:pPr>
            <w:r>
              <w:t>HEX</w:t>
            </w:r>
            <w:r>
              <w:t>3</w:t>
            </w:r>
            <w:r>
              <w:t>[5]</w:t>
            </w:r>
          </w:p>
        </w:tc>
        <w:tc>
          <w:tcPr>
            <w:tcW w:w="2337" w:type="dxa"/>
          </w:tcPr>
          <w:p w14:paraId="2A8E677A" w14:textId="1147424F" w:rsidR="00AD36D0" w:rsidRPr="00C435A5" w:rsidRDefault="00AD36D0" w:rsidP="00AD36D0">
            <w:pPr>
              <w:jc w:val="center"/>
            </w:pPr>
            <w:r w:rsidRPr="00AA4198">
              <w:t xml:space="preserve"> PIN_AB25 </w:t>
            </w:r>
          </w:p>
        </w:tc>
        <w:tc>
          <w:tcPr>
            <w:tcW w:w="2338" w:type="dxa"/>
          </w:tcPr>
          <w:p w14:paraId="34248A77" w14:textId="427D4715" w:rsidR="00AD36D0" w:rsidRDefault="00AD36D0" w:rsidP="00AD36D0">
            <w:pPr>
              <w:jc w:val="center"/>
            </w:pPr>
            <w:r>
              <w:t>Fourth Hex Display</w:t>
            </w:r>
          </w:p>
        </w:tc>
        <w:tc>
          <w:tcPr>
            <w:tcW w:w="2338" w:type="dxa"/>
          </w:tcPr>
          <w:p w14:paraId="78E0B438" w14:textId="62F0065C" w:rsidR="00AD36D0" w:rsidRDefault="00AD36D0" w:rsidP="00AD36D0">
            <w:pPr>
              <w:jc w:val="center"/>
            </w:pPr>
            <w:r>
              <w:t>3.3-V LVTTL</w:t>
            </w:r>
          </w:p>
        </w:tc>
      </w:tr>
      <w:tr w:rsidR="00AD36D0" w14:paraId="4FE7E407" w14:textId="77777777" w:rsidTr="00AC1773">
        <w:tc>
          <w:tcPr>
            <w:tcW w:w="2337" w:type="dxa"/>
          </w:tcPr>
          <w:p w14:paraId="49F1D0CE" w14:textId="0217C68A" w:rsidR="00AD36D0" w:rsidRDefault="00AD36D0" w:rsidP="00AD36D0">
            <w:pPr>
              <w:jc w:val="center"/>
            </w:pPr>
            <w:r>
              <w:t>HEX</w:t>
            </w:r>
            <w:r>
              <w:t>3</w:t>
            </w:r>
            <w:r>
              <w:t>[6]</w:t>
            </w:r>
          </w:p>
        </w:tc>
        <w:tc>
          <w:tcPr>
            <w:tcW w:w="2337" w:type="dxa"/>
          </w:tcPr>
          <w:p w14:paraId="5CE444A1" w14:textId="75C79794" w:rsidR="00AD36D0" w:rsidRPr="00C435A5" w:rsidRDefault="00AD36D0" w:rsidP="00AD36D0">
            <w:pPr>
              <w:jc w:val="center"/>
            </w:pPr>
            <w:r w:rsidRPr="00AA4198">
              <w:t xml:space="preserve"> PIN_AB22 </w:t>
            </w:r>
          </w:p>
        </w:tc>
        <w:tc>
          <w:tcPr>
            <w:tcW w:w="2338" w:type="dxa"/>
          </w:tcPr>
          <w:p w14:paraId="3C29AD81" w14:textId="5B1CDBA0" w:rsidR="00AD36D0" w:rsidRDefault="00AD36D0" w:rsidP="00AD36D0">
            <w:pPr>
              <w:jc w:val="center"/>
            </w:pPr>
            <w:r>
              <w:t>Fourth Hex Display</w:t>
            </w:r>
          </w:p>
        </w:tc>
        <w:tc>
          <w:tcPr>
            <w:tcW w:w="2338" w:type="dxa"/>
          </w:tcPr>
          <w:p w14:paraId="25F1FF9D" w14:textId="2D30DC6D" w:rsidR="00AD36D0" w:rsidRDefault="00AD36D0" w:rsidP="00AD36D0">
            <w:pPr>
              <w:jc w:val="center"/>
            </w:pPr>
            <w:r>
              <w:t>3.3-V LVTTL</w:t>
            </w:r>
          </w:p>
        </w:tc>
      </w:tr>
      <w:tr w:rsidR="00AD36D0" w14:paraId="6AF4C081" w14:textId="77777777" w:rsidTr="00AC1773">
        <w:tc>
          <w:tcPr>
            <w:tcW w:w="2337" w:type="dxa"/>
          </w:tcPr>
          <w:p w14:paraId="07D33AEF" w14:textId="405A2BA4" w:rsidR="00AD36D0" w:rsidRDefault="00AD36D0" w:rsidP="00AD36D0">
            <w:pPr>
              <w:jc w:val="center"/>
            </w:pPr>
            <w:r>
              <w:t>Rows[3]</w:t>
            </w:r>
          </w:p>
        </w:tc>
        <w:tc>
          <w:tcPr>
            <w:tcW w:w="2337" w:type="dxa"/>
          </w:tcPr>
          <w:p w14:paraId="4D88A12A" w14:textId="406F5FAF" w:rsidR="00AD36D0" w:rsidRPr="00AA4198" w:rsidRDefault="00AD36D0" w:rsidP="00AD36D0">
            <w:pPr>
              <w:jc w:val="center"/>
            </w:pPr>
            <w:r w:rsidRPr="004C243B">
              <w:t xml:space="preserve">PIN_AC18 </w:t>
            </w:r>
          </w:p>
        </w:tc>
        <w:tc>
          <w:tcPr>
            <w:tcW w:w="2338" w:type="dxa"/>
          </w:tcPr>
          <w:p w14:paraId="0D9BA6E5" w14:textId="4E6F207E" w:rsidR="00AD36D0" w:rsidRDefault="00AD36D0" w:rsidP="00AD36D0">
            <w:pPr>
              <w:jc w:val="center"/>
            </w:pPr>
            <w:r>
              <w:t>GPIO Pin 0</w:t>
            </w:r>
          </w:p>
        </w:tc>
        <w:tc>
          <w:tcPr>
            <w:tcW w:w="2338" w:type="dxa"/>
          </w:tcPr>
          <w:p w14:paraId="275E627B" w14:textId="65637037" w:rsidR="00AD36D0" w:rsidRDefault="00AD36D0" w:rsidP="00AD36D0">
            <w:pPr>
              <w:jc w:val="center"/>
            </w:pPr>
            <w:r>
              <w:t>3.3-V LVTTL</w:t>
            </w:r>
          </w:p>
        </w:tc>
      </w:tr>
      <w:tr w:rsidR="00AD36D0" w14:paraId="1BE90498" w14:textId="77777777" w:rsidTr="00AC1773">
        <w:tc>
          <w:tcPr>
            <w:tcW w:w="2337" w:type="dxa"/>
          </w:tcPr>
          <w:p w14:paraId="3CC5158A" w14:textId="6C20B35B" w:rsidR="00AD36D0" w:rsidRDefault="00AD36D0" w:rsidP="00AD36D0">
            <w:pPr>
              <w:jc w:val="center"/>
            </w:pPr>
            <w:r>
              <w:t>Rows[2]</w:t>
            </w:r>
          </w:p>
        </w:tc>
        <w:tc>
          <w:tcPr>
            <w:tcW w:w="2337" w:type="dxa"/>
          </w:tcPr>
          <w:p w14:paraId="6FD82A8B" w14:textId="0BB6A4F4" w:rsidR="00AD36D0" w:rsidRPr="00AA4198" w:rsidRDefault="00AD36D0" w:rsidP="00AD36D0">
            <w:pPr>
              <w:jc w:val="center"/>
            </w:pPr>
            <w:r w:rsidRPr="004C243B">
              <w:t xml:space="preserve"> PIN_Y17 </w:t>
            </w:r>
          </w:p>
        </w:tc>
        <w:tc>
          <w:tcPr>
            <w:tcW w:w="2338" w:type="dxa"/>
          </w:tcPr>
          <w:p w14:paraId="52E5076A" w14:textId="656CF53A" w:rsidR="00AD36D0" w:rsidRDefault="00AD36D0" w:rsidP="00AD36D0">
            <w:pPr>
              <w:jc w:val="center"/>
            </w:pPr>
            <w:r w:rsidRPr="00016798">
              <w:t xml:space="preserve">GPIO Pin </w:t>
            </w:r>
            <w:r>
              <w:t>1</w:t>
            </w:r>
          </w:p>
        </w:tc>
        <w:tc>
          <w:tcPr>
            <w:tcW w:w="2338" w:type="dxa"/>
          </w:tcPr>
          <w:p w14:paraId="375A3D28" w14:textId="32D4ECE9" w:rsidR="00AD36D0" w:rsidRDefault="00AD36D0" w:rsidP="00AD36D0">
            <w:pPr>
              <w:jc w:val="center"/>
            </w:pPr>
            <w:r>
              <w:t>3.3-V LVTTL</w:t>
            </w:r>
          </w:p>
        </w:tc>
      </w:tr>
      <w:tr w:rsidR="00AD36D0" w14:paraId="7C698C97" w14:textId="77777777" w:rsidTr="00AC1773">
        <w:tc>
          <w:tcPr>
            <w:tcW w:w="2337" w:type="dxa"/>
          </w:tcPr>
          <w:p w14:paraId="727A5FA2" w14:textId="1218BD0B" w:rsidR="00AD36D0" w:rsidRDefault="00AD36D0" w:rsidP="00AD36D0">
            <w:pPr>
              <w:jc w:val="center"/>
            </w:pPr>
            <w:r>
              <w:t>Rows[1]</w:t>
            </w:r>
          </w:p>
        </w:tc>
        <w:tc>
          <w:tcPr>
            <w:tcW w:w="2337" w:type="dxa"/>
          </w:tcPr>
          <w:p w14:paraId="5BB3C003" w14:textId="78E2D916" w:rsidR="00AD36D0" w:rsidRPr="00AA4198" w:rsidRDefault="00AD36D0" w:rsidP="00AD36D0">
            <w:pPr>
              <w:jc w:val="center"/>
            </w:pPr>
            <w:r w:rsidRPr="004C243B">
              <w:t xml:space="preserve"> PIN_AD17 </w:t>
            </w:r>
          </w:p>
        </w:tc>
        <w:tc>
          <w:tcPr>
            <w:tcW w:w="2338" w:type="dxa"/>
          </w:tcPr>
          <w:p w14:paraId="19DA1E2A" w14:textId="05677EBD" w:rsidR="00AD36D0" w:rsidRDefault="00AD36D0" w:rsidP="00AD36D0">
            <w:pPr>
              <w:jc w:val="center"/>
            </w:pPr>
            <w:r w:rsidRPr="00016798">
              <w:t xml:space="preserve">GPIO Pin </w:t>
            </w:r>
            <w:r>
              <w:t>2</w:t>
            </w:r>
          </w:p>
        </w:tc>
        <w:tc>
          <w:tcPr>
            <w:tcW w:w="2338" w:type="dxa"/>
          </w:tcPr>
          <w:p w14:paraId="5FC3FA63" w14:textId="2D9174F2" w:rsidR="00AD36D0" w:rsidRDefault="00AD36D0" w:rsidP="00AD36D0">
            <w:pPr>
              <w:jc w:val="center"/>
            </w:pPr>
            <w:r>
              <w:t>3.3-V LVTTL</w:t>
            </w:r>
          </w:p>
        </w:tc>
      </w:tr>
      <w:tr w:rsidR="00AD36D0" w14:paraId="37AD79C8" w14:textId="77777777" w:rsidTr="00AC1773">
        <w:tc>
          <w:tcPr>
            <w:tcW w:w="2337" w:type="dxa"/>
          </w:tcPr>
          <w:p w14:paraId="34AE2964" w14:textId="19F9B46A" w:rsidR="00AD36D0" w:rsidRDefault="00AD36D0" w:rsidP="00AD36D0">
            <w:pPr>
              <w:jc w:val="center"/>
            </w:pPr>
            <w:r>
              <w:t>Rows[0]</w:t>
            </w:r>
          </w:p>
        </w:tc>
        <w:tc>
          <w:tcPr>
            <w:tcW w:w="2337" w:type="dxa"/>
          </w:tcPr>
          <w:p w14:paraId="1876AEBB" w14:textId="31AF26E4" w:rsidR="00AD36D0" w:rsidRPr="00AA4198" w:rsidRDefault="00AD36D0" w:rsidP="00AD36D0">
            <w:pPr>
              <w:jc w:val="center"/>
            </w:pPr>
            <w:r w:rsidRPr="004C243B">
              <w:t xml:space="preserve"> PIN_Y18 </w:t>
            </w:r>
          </w:p>
        </w:tc>
        <w:tc>
          <w:tcPr>
            <w:tcW w:w="2338" w:type="dxa"/>
          </w:tcPr>
          <w:p w14:paraId="1C1A07C3" w14:textId="39923BF7" w:rsidR="00AD36D0" w:rsidRDefault="00AD36D0" w:rsidP="00AD36D0">
            <w:pPr>
              <w:jc w:val="center"/>
            </w:pPr>
            <w:r w:rsidRPr="00016798">
              <w:t xml:space="preserve">GPIO Pin </w:t>
            </w:r>
            <w:r>
              <w:t>3</w:t>
            </w:r>
          </w:p>
        </w:tc>
        <w:tc>
          <w:tcPr>
            <w:tcW w:w="2338" w:type="dxa"/>
          </w:tcPr>
          <w:p w14:paraId="2DA896C9" w14:textId="40403AA3" w:rsidR="00AD36D0" w:rsidRDefault="00AD36D0" w:rsidP="00AD36D0">
            <w:pPr>
              <w:jc w:val="center"/>
            </w:pPr>
            <w:r>
              <w:t>3.3-V LVTTL</w:t>
            </w:r>
          </w:p>
        </w:tc>
      </w:tr>
      <w:tr w:rsidR="00AD36D0" w14:paraId="3D870C5F" w14:textId="77777777" w:rsidTr="00AC1773">
        <w:tc>
          <w:tcPr>
            <w:tcW w:w="2337" w:type="dxa"/>
          </w:tcPr>
          <w:p w14:paraId="20413EDD" w14:textId="4F72CD3C" w:rsidR="00AD36D0" w:rsidRDefault="00AD36D0" w:rsidP="00AD36D0">
            <w:pPr>
              <w:jc w:val="center"/>
            </w:pPr>
            <w:r>
              <w:t>Columns[3]</w:t>
            </w:r>
          </w:p>
        </w:tc>
        <w:tc>
          <w:tcPr>
            <w:tcW w:w="2337" w:type="dxa"/>
          </w:tcPr>
          <w:p w14:paraId="021561BB" w14:textId="1E13A25F" w:rsidR="00AD36D0" w:rsidRPr="004C243B" w:rsidRDefault="00AD36D0" w:rsidP="00AD36D0">
            <w:pPr>
              <w:jc w:val="center"/>
            </w:pPr>
            <w:r w:rsidRPr="00AD36D0">
              <w:t>PIN_AK16</w:t>
            </w:r>
          </w:p>
        </w:tc>
        <w:tc>
          <w:tcPr>
            <w:tcW w:w="2338" w:type="dxa"/>
          </w:tcPr>
          <w:p w14:paraId="0952F451" w14:textId="1EFE54BF" w:rsidR="00AD36D0" w:rsidRPr="00016798" w:rsidRDefault="00AD36D0" w:rsidP="00AD36D0">
            <w:pPr>
              <w:jc w:val="center"/>
            </w:pPr>
            <w:r>
              <w:t>GPIO Pin 4</w:t>
            </w:r>
          </w:p>
        </w:tc>
        <w:tc>
          <w:tcPr>
            <w:tcW w:w="2338" w:type="dxa"/>
          </w:tcPr>
          <w:p w14:paraId="4E736F70" w14:textId="28E739BA" w:rsidR="00AD36D0" w:rsidRDefault="00AD36D0" w:rsidP="00AD36D0">
            <w:pPr>
              <w:jc w:val="center"/>
            </w:pPr>
            <w:r w:rsidRPr="00552ED3">
              <w:t>3.3-V LVTTL</w:t>
            </w:r>
          </w:p>
        </w:tc>
      </w:tr>
      <w:tr w:rsidR="00AD36D0" w14:paraId="35DE8A78" w14:textId="77777777" w:rsidTr="00AC1773">
        <w:tc>
          <w:tcPr>
            <w:tcW w:w="2337" w:type="dxa"/>
          </w:tcPr>
          <w:p w14:paraId="40C73C41" w14:textId="0A8F8326" w:rsidR="00AD36D0" w:rsidRDefault="00AD36D0" w:rsidP="00AD36D0">
            <w:pPr>
              <w:jc w:val="center"/>
            </w:pPr>
            <w:r w:rsidRPr="006D5039">
              <w:t>Columns[</w:t>
            </w:r>
            <w:r>
              <w:t>2</w:t>
            </w:r>
            <w:r w:rsidRPr="006D5039">
              <w:t>]</w:t>
            </w:r>
          </w:p>
        </w:tc>
        <w:tc>
          <w:tcPr>
            <w:tcW w:w="2337" w:type="dxa"/>
          </w:tcPr>
          <w:p w14:paraId="365F6E65" w14:textId="5C9BE0B7" w:rsidR="00AD36D0" w:rsidRPr="004C243B" w:rsidRDefault="00AD36D0" w:rsidP="00AD36D0">
            <w:pPr>
              <w:jc w:val="center"/>
            </w:pPr>
            <w:r w:rsidRPr="00AD36D0">
              <w:t>PIN_AK18</w:t>
            </w:r>
          </w:p>
        </w:tc>
        <w:tc>
          <w:tcPr>
            <w:tcW w:w="2338" w:type="dxa"/>
          </w:tcPr>
          <w:p w14:paraId="061AD7EF" w14:textId="4F3CCA0A" w:rsidR="00AD36D0" w:rsidRPr="00016798" w:rsidRDefault="00AD36D0" w:rsidP="00AD36D0">
            <w:pPr>
              <w:jc w:val="center"/>
            </w:pPr>
            <w:r w:rsidRPr="00062C7C">
              <w:t xml:space="preserve">GPIO Pin </w:t>
            </w:r>
            <w:r>
              <w:t>5</w:t>
            </w:r>
          </w:p>
        </w:tc>
        <w:tc>
          <w:tcPr>
            <w:tcW w:w="2338" w:type="dxa"/>
          </w:tcPr>
          <w:p w14:paraId="4EDAAAFD" w14:textId="499E6F15" w:rsidR="00AD36D0" w:rsidRDefault="00AD36D0" w:rsidP="00AD36D0">
            <w:pPr>
              <w:jc w:val="center"/>
            </w:pPr>
            <w:r w:rsidRPr="00552ED3">
              <w:t>3.3-V LVTTL</w:t>
            </w:r>
          </w:p>
        </w:tc>
      </w:tr>
      <w:tr w:rsidR="00AD36D0" w14:paraId="13475E58" w14:textId="77777777" w:rsidTr="00AC1773">
        <w:tc>
          <w:tcPr>
            <w:tcW w:w="2337" w:type="dxa"/>
          </w:tcPr>
          <w:p w14:paraId="65E01A7D" w14:textId="2863E9AB" w:rsidR="00AD36D0" w:rsidRDefault="00AD36D0" w:rsidP="00AD36D0">
            <w:pPr>
              <w:jc w:val="center"/>
            </w:pPr>
            <w:r w:rsidRPr="006D5039">
              <w:t>Columns[</w:t>
            </w:r>
            <w:r>
              <w:t>1</w:t>
            </w:r>
            <w:r w:rsidRPr="006D5039">
              <w:t>]</w:t>
            </w:r>
          </w:p>
        </w:tc>
        <w:tc>
          <w:tcPr>
            <w:tcW w:w="2337" w:type="dxa"/>
          </w:tcPr>
          <w:p w14:paraId="6165127D" w14:textId="4F0AD97A" w:rsidR="00AD36D0" w:rsidRPr="004C243B" w:rsidRDefault="00AD36D0" w:rsidP="00AD36D0">
            <w:pPr>
              <w:jc w:val="center"/>
            </w:pPr>
            <w:r w:rsidRPr="00AD36D0">
              <w:t>PIN_AK19</w:t>
            </w:r>
          </w:p>
        </w:tc>
        <w:tc>
          <w:tcPr>
            <w:tcW w:w="2338" w:type="dxa"/>
          </w:tcPr>
          <w:p w14:paraId="7D832085" w14:textId="5E6222E3" w:rsidR="00AD36D0" w:rsidRPr="00016798" w:rsidRDefault="00AD36D0" w:rsidP="00AD36D0">
            <w:pPr>
              <w:jc w:val="center"/>
            </w:pPr>
            <w:r w:rsidRPr="00062C7C">
              <w:t xml:space="preserve">GPIO Pin </w:t>
            </w:r>
            <w:r>
              <w:t>6</w:t>
            </w:r>
          </w:p>
        </w:tc>
        <w:tc>
          <w:tcPr>
            <w:tcW w:w="2338" w:type="dxa"/>
          </w:tcPr>
          <w:p w14:paraId="2A8389BA" w14:textId="5E1862A7" w:rsidR="00AD36D0" w:rsidRDefault="00AD36D0" w:rsidP="00AD36D0">
            <w:pPr>
              <w:jc w:val="center"/>
            </w:pPr>
            <w:r w:rsidRPr="00552ED3">
              <w:t>3.3-V LVTTL</w:t>
            </w:r>
          </w:p>
        </w:tc>
      </w:tr>
      <w:tr w:rsidR="00AD36D0" w14:paraId="1E9AD405" w14:textId="77777777" w:rsidTr="00AC1773">
        <w:tc>
          <w:tcPr>
            <w:tcW w:w="2337" w:type="dxa"/>
          </w:tcPr>
          <w:p w14:paraId="3FD71C8D" w14:textId="7D034745" w:rsidR="00AD36D0" w:rsidRDefault="00AD36D0" w:rsidP="00AD36D0">
            <w:pPr>
              <w:jc w:val="center"/>
            </w:pPr>
            <w:r w:rsidRPr="006D5039">
              <w:t>Columns[</w:t>
            </w:r>
            <w:r>
              <w:t>0</w:t>
            </w:r>
            <w:r w:rsidRPr="006D5039">
              <w:t>]</w:t>
            </w:r>
          </w:p>
        </w:tc>
        <w:tc>
          <w:tcPr>
            <w:tcW w:w="2337" w:type="dxa"/>
          </w:tcPr>
          <w:p w14:paraId="3A6F34C6" w14:textId="3371A12F" w:rsidR="00AD36D0" w:rsidRPr="004C243B" w:rsidRDefault="00AD36D0" w:rsidP="00AD36D0">
            <w:pPr>
              <w:jc w:val="center"/>
            </w:pPr>
            <w:r w:rsidRPr="00AD36D0">
              <w:t>PIN_AJ19</w:t>
            </w:r>
          </w:p>
        </w:tc>
        <w:tc>
          <w:tcPr>
            <w:tcW w:w="2338" w:type="dxa"/>
          </w:tcPr>
          <w:p w14:paraId="57486AD1" w14:textId="5D64CC8E" w:rsidR="00AD36D0" w:rsidRPr="00016798" w:rsidRDefault="00AD36D0" w:rsidP="00AD36D0">
            <w:pPr>
              <w:jc w:val="center"/>
            </w:pPr>
            <w:r w:rsidRPr="00062C7C">
              <w:t xml:space="preserve">GPIO Pin </w:t>
            </w:r>
            <w:r>
              <w:t>7</w:t>
            </w:r>
          </w:p>
        </w:tc>
        <w:tc>
          <w:tcPr>
            <w:tcW w:w="2338" w:type="dxa"/>
          </w:tcPr>
          <w:p w14:paraId="1036BA6E" w14:textId="688D7B54" w:rsidR="00AD36D0" w:rsidRDefault="00AD36D0" w:rsidP="00AD36D0">
            <w:pPr>
              <w:jc w:val="center"/>
            </w:pPr>
            <w:r w:rsidRPr="00552ED3">
              <w:t>3.3-V LVTTL</w:t>
            </w:r>
          </w:p>
        </w:tc>
      </w:tr>
      <w:tr w:rsidR="00AD36D0" w14:paraId="047A747B" w14:textId="77777777" w:rsidTr="00AC1773">
        <w:tc>
          <w:tcPr>
            <w:tcW w:w="2337" w:type="dxa"/>
          </w:tcPr>
          <w:p w14:paraId="0C84F9B3" w14:textId="54493A50" w:rsidR="00AD36D0" w:rsidRPr="006D5039" w:rsidRDefault="00AD36D0" w:rsidP="00AD36D0">
            <w:pPr>
              <w:jc w:val="center"/>
            </w:pPr>
            <w:r>
              <w:t>LEDR[0]</w:t>
            </w:r>
          </w:p>
        </w:tc>
        <w:tc>
          <w:tcPr>
            <w:tcW w:w="2337" w:type="dxa"/>
          </w:tcPr>
          <w:p w14:paraId="646C0FF5" w14:textId="213C973B" w:rsidR="00AD36D0" w:rsidRPr="00AD36D0" w:rsidRDefault="00AD36D0" w:rsidP="00AD36D0">
            <w:pPr>
              <w:jc w:val="center"/>
            </w:pPr>
            <w:r w:rsidRPr="00AD36D0">
              <w:t>PIN_V16</w:t>
            </w:r>
          </w:p>
        </w:tc>
        <w:tc>
          <w:tcPr>
            <w:tcW w:w="2338" w:type="dxa"/>
          </w:tcPr>
          <w:p w14:paraId="20AD123B" w14:textId="4DDD692A" w:rsidR="00AD36D0" w:rsidRPr="00062C7C" w:rsidRDefault="00AD36D0" w:rsidP="00AD36D0">
            <w:pPr>
              <w:jc w:val="center"/>
            </w:pPr>
            <w:r>
              <w:t>LED 0</w:t>
            </w:r>
          </w:p>
        </w:tc>
        <w:tc>
          <w:tcPr>
            <w:tcW w:w="2338" w:type="dxa"/>
          </w:tcPr>
          <w:p w14:paraId="2AA12E50" w14:textId="0EC23437" w:rsidR="00AD36D0" w:rsidRPr="00552ED3" w:rsidRDefault="00AD36D0" w:rsidP="00AD36D0">
            <w:pPr>
              <w:jc w:val="center"/>
            </w:pPr>
            <w:r w:rsidRPr="007B0BA2">
              <w:t>3.3-V LVTTL</w:t>
            </w:r>
          </w:p>
        </w:tc>
      </w:tr>
      <w:tr w:rsidR="00AD36D0" w14:paraId="3B11EA25" w14:textId="77777777" w:rsidTr="00AC1773">
        <w:tc>
          <w:tcPr>
            <w:tcW w:w="2337" w:type="dxa"/>
          </w:tcPr>
          <w:p w14:paraId="09BEE95E" w14:textId="69E7D58A" w:rsidR="00AD36D0" w:rsidRPr="006D5039" w:rsidRDefault="00AD36D0" w:rsidP="00AD36D0">
            <w:pPr>
              <w:jc w:val="center"/>
            </w:pPr>
            <w:r>
              <w:t>LEDR[1]</w:t>
            </w:r>
          </w:p>
        </w:tc>
        <w:tc>
          <w:tcPr>
            <w:tcW w:w="2337" w:type="dxa"/>
          </w:tcPr>
          <w:p w14:paraId="7C0B70B8" w14:textId="1C9D00C5" w:rsidR="00AD36D0" w:rsidRPr="00AD36D0" w:rsidRDefault="00AD36D0" w:rsidP="00AD36D0">
            <w:pPr>
              <w:jc w:val="center"/>
            </w:pPr>
            <w:r w:rsidRPr="00AD36D0">
              <w:t>PIN_W16</w:t>
            </w:r>
          </w:p>
        </w:tc>
        <w:tc>
          <w:tcPr>
            <w:tcW w:w="2338" w:type="dxa"/>
          </w:tcPr>
          <w:p w14:paraId="5DF03E2D" w14:textId="4B53AFFB" w:rsidR="00AD36D0" w:rsidRPr="00062C7C" w:rsidRDefault="00AD36D0" w:rsidP="00AD36D0">
            <w:pPr>
              <w:jc w:val="center"/>
            </w:pPr>
            <w:r>
              <w:t>LED 1</w:t>
            </w:r>
          </w:p>
        </w:tc>
        <w:tc>
          <w:tcPr>
            <w:tcW w:w="2338" w:type="dxa"/>
          </w:tcPr>
          <w:p w14:paraId="648E1D96" w14:textId="4B59EBB6" w:rsidR="00AD36D0" w:rsidRPr="00552ED3" w:rsidRDefault="00AD36D0" w:rsidP="00AD36D0">
            <w:pPr>
              <w:jc w:val="center"/>
            </w:pPr>
            <w:r w:rsidRPr="007B0BA2">
              <w:t>3.3-V LVTTL</w:t>
            </w:r>
          </w:p>
        </w:tc>
      </w:tr>
    </w:tbl>
    <w:p w14:paraId="05DB0E4F" w14:textId="77777777" w:rsidR="00AC1773" w:rsidRPr="00AC1773" w:rsidRDefault="00AC1773" w:rsidP="00AC1773"/>
    <w:p w14:paraId="01FAFC5C" w14:textId="34D4112B" w:rsidR="009D4886" w:rsidRDefault="009D4886" w:rsidP="009D4886">
      <w:pPr>
        <w:pStyle w:val="Heading2"/>
      </w:pPr>
      <w:bookmarkStart w:id="15" w:name="_Toc96765388"/>
      <w:r>
        <w:lastRenderedPageBreak/>
        <w:t>A-2 RTL Diagrams</w:t>
      </w:r>
      <w:bookmarkEnd w:id="15"/>
    </w:p>
    <w:p w14:paraId="46A35E4F" w14:textId="69B887AB" w:rsidR="004902F1" w:rsidRDefault="004902F1" w:rsidP="004902F1">
      <w:pPr>
        <w:pStyle w:val="Heading3"/>
      </w:pPr>
      <w:r>
        <w:tab/>
      </w:r>
      <w:bookmarkStart w:id="16" w:name="_Toc96765389"/>
      <w:r>
        <w:t>A-2.a Lab04</w:t>
      </w:r>
      <w:bookmarkEnd w:id="16"/>
    </w:p>
    <w:p w14:paraId="67398E19" w14:textId="516FF2AF" w:rsidR="004A3D89" w:rsidRPr="004A3D89" w:rsidRDefault="00612DF7" w:rsidP="004A3D89">
      <w:r>
        <w:rPr>
          <w:noProof/>
        </w:rPr>
        <w:drawing>
          <wp:inline distT="0" distB="0" distL="0" distR="0" wp14:anchorId="34204F2E" wp14:editId="32456408">
            <wp:extent cx="5943600" cy="2132330"/>
            <wp:effectExtent l="0" t="0" r="0" b="1270"/>
            <wp:docPr id="41" name="Picture 4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schematic&#10;&#10;Description automatically generated"/>
                    <pic:cNvPicPr/>
                  </pic:nvPicPr>
                  <pic:blipFill>
                    <a:blip r:embed="rId12"/>
                    <a:stretch>
                      <a:fillRect/>
                    </a:stretch>
                  </pic:blipFill>
                  <pic:spPr>
                    <a:xfrm>
                      <a:off x="0" y="0"/>
                      <a:ext cx="5943600" cy="2132330"/>
                    </a:xfrm>
                    <a:prstGeom prst="rect">
                      <a:avLst/>
                    </a:prstGeom>
                  </pic:spPr>
                </pic:pic>
              </a:graphicData>
            </a:graphic>
          </wp:inline>
        </w:drawing>
      </w:r>
    </w:p>
    <w:p w14:paraId="3CDDCF32" w14:textId="6A1D2AAE" w:rsidR="004902F1" w:rsidRDefault="004902F1" w:rsidP="004902F1">
      <w:pPr>
        <w:pStyle w:val="Heading3"/>
      </w:pPr>
      <w:r>
        <w:tab/>
      </w:r>
      <w:bookmarkStart w:id="17" w:name="_Toc96765390"/>
      <w:r>
        <w:t>A-2.b clk_divider</w:t>
      </w:r>
      <w:bookmarkEnd w:id="17"/>
    </w:p>
    <w:p w14:paraId="7BFB3378" w14:textId="1465B6A0" w:rsidR="00612DF7" w:rsidRPr="00612DF7" w:rsidRDefault="00612DF7" w:rsidP="00612DF7">
      <w:r>
        <w:rPr>
          <w:noProof/>
        </w:rPr>
        <w:drawing>
          <wp:inline distT="0" distB="0" distL="0" distR="0" wp14:anchorId="1D1BE35B" wp14:editId="00AAFB54">
            <wp:extent cx="5943600" cy="1320800"/>
            <wp:effectExtent l="0" t="0" r="0" b="0"/>
            <wp:docPr id="42" name="Picture 4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 schematic&#10;&#10;Description automatically generated"/>
                    <pic:cNvPicPr/>
                  </pic:nvPicPr>
                  <pic:blipFill>
                    <a:blip r:embed="rId13"/>
                    <a:stretch>
                      <a:fillRect/>
                    </a:stretch>
                  </pic:blipFill>
                  <pic:spPr>
                    <a:xfrm>
                      <a:off x="0" y="0"/>
                      <a:ext cx="5943600" cy="1320800"/>
                    </a:xfrm>
                    <a:prstGeom prst="rect">
                      <a:avLst/>
                    </a:prstGeom>
                  </pic:spPr>
                </pic:pic>
              </a:graphicData>
            </a:graphic>
          </wp:inline>
        </w:drawing>
      </w:r>
    </w:p>
    <w:p w14:paraId="6B404414" w14:textId="3A786789" w:rsidR="004902F1" w:rsidRDefault="004902F1" w:rsidP="004902F1">
      <w:pPr>
        <w:pStyle w:val="Heading3"/>
      </w:pPr>
      <w:r>
        <w:tab/>
      </w:r>
      <w:bookmarkStart w:id="18" w:name="_Toc96765391"/>
      <w:r>
        <w:t>A-2.c key_scanner</w:t>
      </w:r>
      <w:bookmarkEnd w:id="18"/>
    </w:p>
    <w:p w14:paraId="3828B815" w14:textId="7D823985" w:rsidR="00612DF7" w:rsidRPr="00612DF7" w:rsidRDefault="00612DF7" w:rsidP="00612DF7">
      <w:r>
        <w:rPr>
          <w:noProof/>
        </w:rPr>
        <w:drawing>
          <wp:inline distT="0" distB="0" distL="0" distR="0" wp14:anchorId="07E5A5EC" wp14:editId="0F79C1FA">
            <wp:extent cx="5943600" cy="3481705"/>
            <wp:effectExtent l="0" t="0" r="0" b="4445"/>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schematic&#10;&#10;Description automatically generated"/>
                    <pic:cNvPicPr/>
                  </pic:nvPicPr>
                  <pic:blipFill>
                    <a:blip r:embed="rId14"/>
                    <a:stretch>
                      <a:fillRect/>
                    </a:stretch>
                  </pic:blipFill>
                  <pic:spPr>
                    <a:xfrm>
                      <a:off x="0" y="0"/>
                      <a:ext cx="5943600" cy="3481705"/>
                    </a:xfrm>
                    <a:prstGeom prst="rect">
                      <a:avLst/>
                    </a:prstGeom>
                  </pic:spPr>
                </pic:pic>
              </a:graphicData>
            </a:graphic>
          </wp:inline>
        </w:drawing>
      </w:r>
    </w:p>
    <w:p w14:paraId="769168E8" w14:textId="4D135036" w:rsidR="004902F1" w:rsidRDefault="004902F1" w:rsidP="004902F1">
      <w:pPr>
        <w:pStyle w:val="Heading3"/>
      </w:pPr>
      <w:r>
        <w:lastRenderedPageBreak/>
        <w:tab/>
      </w:r>
      <w:bookmarkStart w:id="19" w:name="_Toc96765392"/>
      <w:r>
        <w:t>A-2.d key_sequence_gen</w:t>
      </w:r>
      <w:bookmarkEnd w:id="19"/>
    </w:p>
    <w:p w14:paraId="78F910E3" w14:textId="634D515B" w:rsidR="00612DF7" w:rsidRPr="00612DF7" w:rsidRDefault="00612DF7" w:rsidP="00612DF7">
      <w:r>
        <w:rPr>
          <w:noProof/>
        </w:rPr>
        <w:drawing>
          <wp:inline distT="0" distB="0" distL="0" distR="0" wp14:anchorId="28370CD1" wp14:editId="0F7E87B0">
            <wp:extent cx="5943600" cy="6160135"/>
            <wp:effectExtent l="0" t="0" r="0" b="0"/>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a:blip r:embed="rId15"/>
                    <a:stretch>
                      <a:fillRect/>
                    </a:stretch>
                  </pic:blipFill>
                  <pic:spPr>
                    <a:xfrm>
                      <a:off x="0" y="0"/>
                      <a:ext cx="5943600" cy="6160135"/>
                    </a:xfrm>
                    <a:prstGeom prst="rect">
                      <a:avLst/>
                    </a:prstGeom>
                  </pic:spPr>
                </pic:pic>
              </a:graphicData>
            </a:graphic>
          </wp:inline>
        </w:drawing>
      </w:r>
    </w:p>
    <w:p w14:paraId="3776AC6F" w14:textId="04281D71" w:rsidR="004902F1" w:rsidRDefault="004902F1" w:rsidP="004902F1">
      <w:pPr>
        <w:pStyle w:val="Heading3"/>
      </w:pPr>
      <w:r>
        <w:lastRenderedPageBreak/>
        <w:tab/>
      </w:r>
      <w:bookmarkStart w:id="20" w:name="_Toc96765393"/>
      <w:r>
        <w:t>A-2.e sequence_check</w:t>
      </w:r>
      <w:bookmarkEnd w:id="20"/>
    </w:p>
    <w:p w14:paraId="11FE3BDD" w14:textId="7D509CF9" w:rsidR="00612DF7" w:rsidRPr="00612DF7" w:rsidRDefault="00612DF7" w:rsidP="00612DF7">
      <w:r>
        <w:rPr>
          <w:noProof/>
        </w:rPr>
        <w:drawing>
          <wp:inline distT="0" distB="0" distL="0" distR="0" wp14:anchorId="18A2E97B" wp14:editId="247A2031">
            <wp:extent cx="5943600" cy="1976755"/>
            <wp:effectExtent l="0" t="0" r="0" b="444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16"/>
                    <a:stretch>
                      <a:fillRect/>
                    </a:stretch>
                  </pic:blipFill>
                  <pic:spPr>
                    <a:xfrm>
                      <a:off x="0" y="0"/>
                      <a:ext cx="5943600" cy="1976755"/>
                    </a:xfrm>
                    <a:prstGeom prst="rect">
                      <a:avLst/>
                    </a:prstGeom>
                  </pic:spPr>
                </pic:pic>
              </a:graphicData>
            </a:graphic>
          </wp:inline>
        </w:drawing>
      </w:r>
    </w:p>
    <w:p w14:paraId="48A2985C" w14:textId="7C31C1FA" w:rsidR="004902F1" w:rsidRDefault="004902F1" w:rsidP="004902F1">
      <w:pPr>
        <w:pStyle w:val="Heading3"/>
      </w:pPr>
      <w:r>
        <w:tab/>
      </w:r>
      <w:bookmarkStart w:id="21" w:name="_Toc96765394"/>
      <w:r>
        <w:t>A-2.f timer</w:t>
      </w:r>
      <w:bookmarkEnd w:id="21"/>
    </w:p>
    <w:p w14:paraId="1BEB8D48" w14:textId="24CB40BA" w:rsidR="00612DF7" w:rsidRPr="00612DF7" w:rsidRDefault="00612DF7" w:rsidP="00612DF7">
      <w:r>
        <w:rPr>
          <w:noProof/>
        </w:rPr>
        <w:drawing>
          <wp:inline distT="0" distB="0" distL="0" distR="0" wp14:anchorId="247EE2DC" wp14:editId="6F05C515">
            <wp:extent cx="5943600" cy="1223010"/>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17"/>
                    <a:stretch>
                      <a:fillRect/>
                    </a:stretch>
                  </pic:blipFill>
                  <pic:spPr>
                    <a:xfrm>
                      <a:off x="0" y="0"/>
                      <a:ext cx="5943600" cy="1223010"/>
                    </a:xfrm>
                    <a:prstGeom prst="rect">
                      <a:avLst/>
                    </a:prstGeom>
                  </pic:spPr>
                </pic:pic>
              </a:graphicData>
            </a:graphic>
          </wp:inline>
        </w:drawing>
      </w:r>
    </w:p>
    <w:p w14:paraId="065E0283" w14:textId="4B66981C" w:rsidR="004902F1" w:rsidRDefault="004902F1" w:rsidP="004902F1">
      <w:pPr>
        <w:pStyle w:val="Heading3"/>
      </w:pPr>
      <w:r>
        <w:tab/>
      </w:r>
      <w:bookmarkStart w:id="22" w:name="_Toc96765395"/>
      <w:r>
        <w:t>A-2.g display</w:t>
      </w:r>
      <w:bookmarkEnd w:id="22"/>
    </w:p>
    <w:p w14:paraId="39E65026" w14:textId="0E127D90" w:rsidR="00612DF7" w:rsidRPr="00612DF7" w:rsidRDefault="00612DF7" w:rsidP="00612DF7">
      <w:r>
        <w:rPr>
          <w:noProof/>
        </w:rPr>
        <w:drawing>
          <wp:inline distT="0" distB="0" distL="0" distR="0" wp14:anchorId="7667B727" wp14:editId="3110F058">
            <wp:extent cx="5943600" cy="1169670"/>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18"/>
                    <a:stretch>
                      <a:fillRect/>
                    </a:stretch>
                  </pic:blipFill>
                  <pic:spPr>
                    <a:xfrm>
                      <a:off x="0" y="0"/>
                      <a:ext cx="5943600" cy="1169670"/>
                    </a:xfrm>
                    <a:prstGeom prst="rect">
                      <a:avLst/>
                    </a:prstGeom>
                  </pic:spPr>
                </pic:pic>
              </a:graphicData>
            </a:graphic>
          </wp:inline>
        </w:drawing>
      </w:r>
    </w:p>
    <w:p w14:paraId="35BE1073" w14:textId="58F2CAEA" w:rsidR="009D4886" w:rsidRDefault="009D4886" w:rsidP="009D4886">
      <w:pPr>
        <w:pStyle w:val="Heading2"/>
      </w:pPr>
      <w:bookmarkStart w:id="23" w:name="_Toc96765396"/>
      <w:r>
        <w:t>A-3 State Machine Diagrams</w:t>
      </w:r>
      <w:bookmarkEnd w:id="23"/>
    </w:p>
    <w:p w14:paraId="7C5AAF69" w14:textId="71E11B3C" w:rsidR="004902F1" w:rsidRDefault="004902F1" w:rsidP="004902F1">
      <w:pPr>
        <w:pStyle w:val="Heading3"/>
      </w:pPr>
      <w:r>
        <w:tab/>
      </w:r>
      <w:bookmarkStart w:id="24" w:name="_Toc96765397"/>
      <w:r>
        <w:t>A-3.a key_sequence_gen</w:t>
      </w:r>
      <w:bookmarkEnd w:id="24"/>
    </w:p>
    <w:p w14:paraId="63DEC0A2" w14:textId="2160B470" w:rsidR="00612DF7" w:rsidRPr="00612DF7" w:rsidRDefault="00612DF7" w:rsidP="00612DF7">
      <w:r>
        <w:rPr>
          <w:noProof/>
        </w:rPr>
        <w:drawing>
          <wp:inline distT="0" distB="0" distL="0" distR="0" wp14:anchorId="15F6FC44" wp14:editId="0E8EF02A">
            <wp:extent cx="5943600" cy="2079625"/>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19"/>
                    <a:stretch>
                      <a:fillRect/>
                    </a:stretch>
                  </pic:blipFill>
                  <pic:spPr>
                    <a:xfrm>
                      <a:off x="0" y="0"/>
                      <a:ext cx="5943600" cy="2079625"/>
                    </a:xfrm>
                    <a:prstGeom prst="rect">
                      <a:avLst/>
                    </a:prstGeom>
                  </pic:spPr>
                </pic:pic>
              </a:graphicData>
            </a:graphic>
          </wp:inline>
        </w:drawing>
      </w:r>
    </w:p>
    <w:p w14:paraId="3EDA0144" w14:textId="1CA02538" w:rsidR="004902F1" w:rsidRDefault="004902F1" w:rsidP="004902F1">
      <w:pPr>
        <w:pStyle w:val="Heading3"/>
      </w:pPr>
      <w:r>
        <w:lastRenderedPageBreak/>
        <w:tab/>
      </w:r>
      <w:bookmarkStart w:id="25" w:name="_Toc96765398"/>
      <w:r>
        <w:t>A-3.b sequence_check</w:t>
      </w:r>
      <w:bookmarkEnd w:id="25"/>
    </w:p>
    <w:p w14:paraId="46C0A465" w14:textId="686AA64C" w:rsidR="00612DF7" w:rsidRPr="00612DF7" w:rsidRDefault="00612DF7" w:rsidP="00612DF7">
      <w:r>
        <w:rPr>
          <w:noProof/>
        </w:rPr>
        <w:drawing>
          <wp:inline distT="0" distB="0" distL="0" distR="0" wp14:anchorId="5E7A9989" wp14:editId="2060F423">
            <wp:extent cx="4857750" cy="2162175"/>
            <wp:effectExtent l="0" t="0" r="0" b="95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20"/>
                    <a:stretch>
                      <a:fillRect/>
                    </a:stretch>
                  </pic:blipFill>
                  <pic:spPr>
                    <a:xfrm>
                      <a:off x="0" y="0"/>
                      <a:ext cx="4857750" cy="2162175"/>
                    </a:xfrm>
                    <a:prstGeom prst="rect">
                      <a:avLst/>
                    </a:prstGeom>
                  </pic:spPr>
                </pic:pic>
              </a:graphicData>
            </a:graphic>
          </wp:inline>
        </w:drawing>
      </w:r>
    </w:p>
    <w:p w14:paraId="7DDEAD6F" w14:textId="79A80ED4" w:rsidR="009D4886" w:rsidRDefault="009D4886" w:rsidP="009D4886">
      <w:pPr>
        <w:pStyle w:val="Heading2"/>
      </w:pPr>
      <w:bookmarkStart w:id="26" w:name="_Toc96765399"/>
      <w:r>
        <w:t>A-4 Module Code</w:t>
      </w:r>
      <w:bookmarkEnd w:id="26"/>
    </w:p>
    <w:p w14:paraId="3F4DC7A0" w14:textId="33CC1E16" w:rsidR="004902F1" w:rsidRDefault="004902F1" w:rsidP="004902F1">
      <w:pPr>
        <w:pStyle w:val="Heading3"/>
      </w:pPr>
      <w:r>
        <w:tab/>
      </w:r>
      <w:bookmarkStart w:id="27" w:name="_Toc96765400"/>
      <w:r>
        <w:t>A-</w:t>
      </w:r>
      <w:r>
        <w:t>4</w:t>
      </w:r>
      <w:r>
        <w:t>.a Lab04</w:t>
      </w:r>
      <w:bookmarkEnd w:id="27"/>
    </w:p>
    <w:p w14:paraId="38AB04CA" w14:textId="405D622F" w:rsidR="00892376" w:rsidRPr="00892376" w:rsidRDefault="00892376" w:rsidP="00892376">
      <w:r>
        <w:rPr>
          <w:noProof/>
        </w:rPr>
        <w:drawing>
          <wp:inline distT="0" distB="0" distL="0" distR="0" wp14:anchorId="598C6C41" wp14:editId="420CA6A3">
            <wp:extent cx="5943600" cy="3150235"/>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1"/>
                    <a:stretch>
                      <a:fillRect/>
                    </a:stretch>
                  </pic:blipFill>
                  <pic:spPr>
                    <a:xfrm>
                      <a:off x="0" y="0"/>
                      <a:ext cx="5943600" cy="3150235"/>
                    </a:xfrm>
                    <a:prstGeom prst="rect">
                      <a:avLst/>
                    </a:prstGeom>
                  </pic:spPr>
                </pic:pic>
              </a:graphicData>
            </a:graphic>
          </wp:inline>
        </w:drawing>
      </w:r>
    </w:p>
    <w:p w14:paraId="3EF0094A" w14:textId="7A619ABF" w:rsidR="004902F1" w:rsidRDefault="004902F1" w:rsidP="004902F1">
      <w:pPr>
        <w:pStyle w:val="Heading3"/>
      </w:pPr>
      <w:r>
        <w:lastRenderedPageBreak/>
        <w:tab/>
      </w:r>
      <w:bookmarkStart w:id="28" w:name="_Toc96765401"/>
      <w:r>
        <w:t>A-4.b clk_divider</w:t>
      </w:r>
      <w:bookmarkEnd w:id="28"/>
    </w:p>
    <w:p w14:paraId="0D7A81EF" w14:textId="0D713903" w:rsidR="00892376" w:rsidRPr="00892376" w:rsidRDefault="00056478" w:rsidP="00892376">
      <w:r>
        <w:rPr>
          <w:noProof/>
        </w:rPr>
        <w:drawing>
          <wp:inline distT="0" distB="0" distL="0" distR="0" wp14:anchorId="4BA4CFF4" wp14:editId="0CCA8F66">
            <wp:extent cx="5438775" cy="3381375"/>
            <wp:effectExtent l="0" t="0" r="9525"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2"/>
                    <a:stretch>
                      <a:fillRect/>
                    </a:stretch>
                  </pic:blipFill>
                  <pic:spPr>
                    <a:xfrm>
                      <a:off x="0" y="0"/>
                      <a:ext cx="5438775" cy="3381375"/>
                    </a:xfrm>
                    <a:prstGeom prst="rect">
                      <a:avLst/>
                    </a:prstGeom>
                  </pic:spPr>
                </pic:pic>
              </a:graphicData>
            </a:graphic>
          </wp:inline>
        </w:drawing>
      </w:r>
    </w:p>
    <w:p w14:paraId="78334502" w14:textId="058080E3" w:rsidR="004902F1" w:rsidRDefault="004902F1" w:rsidP="004902F1">
      <w:pPr>
        <w:pStyle w:val="Heading3"/>
      </w:pPr>
      <w:r>
        <w:tab/>
      </w:r>
      <w:bookmarkStart w:id="29" w:name="_Toc96765402"/>
      <w:r>
        <w:t>A-</w:t>
      </w:r>
      <w:r>
        <w:t>4</w:t>
      </w:r>
      <w:r>
        <w:t>.c key_scanner</w:t>
      </w:r>
      <w:bookmarkEnd w:id="29"/>
    </w:p>
    <w:p w14:paraId="44097930" w14:textId="77777777" w:rsidR="00056478" w:rsidRDefault="00056478" w:rsidP="00056478">
      <w:r>
        <w:t>module key_scanner(</w:t>
      </w:r>
    </w:p>
    <w:p w14:paraId="3A7AF2B7" w14:textId="77777777" w:rsidR="00056478" w:rsidRDefault="00056478" w:rsidP="00056478">
      <w:r>
        <w:tab/>
        <w:t>input clk_20Hz,</w:t>
      </w:r>
    </w:p>
    <w:p w14:paraId="19BE2CE0" w14:textId="77777777" w:rsidR="00056478" w:rsidRDefault="00056478" w:rsidP="00056478">
      <w:r>
        <w:tab/>
        <w:t>input [3:0] columns,</w:t>
      </w:r>
    </w:p>
    <w:p w14:paraId="2FCC5169" w14:textId="77777777" w:rsidR="00056478" w:rsidRDefault="00056478" w:rsidP="00056478">
      <w:r>
        <w:tab/>
        <w:t>output reg [3:0] rows,</w:t>
      </w:r>
    </w:p>
    <w:p w14:paraId="4C5C0049" w14:textId="77777777" w:rsidR="00056478" w:rsidRDefault="00056478" w:rsidP="00056478">
      <w:r>
        <w:tab/>
        <w:t>output reg [3:0] key,</w:t>
      </w:r>
    </w:p>
    <w:p w14:paraId="0083D3E1" w14:textId="77777777" w:rsidR="00056478" w:rsidRDefault="00056478" w:rsidP="00056478">
      <w:r>
        <w:tab/>
        <w:t>output reg key_pressed</w:t>
      </w:r>
    </w:p>
    <w:p w14:paraId="5C640CAB" w14:textId="77777777" w:rsidR="00056478" w:rsidRDefault="00056478" w:rsidP="00056478">
      <w:r>
        <w:t>);</w:t>
      </w:r>
    </w:p>
    <w:p w14:paraId="0546E33A" w14:textId="77777777" w:rsidR="00056478" w:rsidRDefault="00056478" w:rsidP="00056478"/>
    <w:p w14:paraId="0B87E49E" w14:textId="77777777" w:rsidR="00056478" w:rsidRDefault="00056478" w:rsidP="00056478">
      <w:r>
        <w:t>reg [1:0] count;</w:t>
      </w:r>
    </w:p>
    <w:p w14:paraId="775A2BE1" w14:textId="77777777" w:rsidR="00056478" w:rsidRDefault="00056478" w:rsidP="00056478"/>
    <w:p w14:paraId="59525691" w14:textId="77777777" w:rsidR="00056478" w:rsidRDefault="00056478" w:rsidP="00056478">
      <w:r>
        <w:t>//init block for testbench</w:t>
      </w:r>
    </w:p>
    <w:p w14:paraId="46CFCE05" w14:textId="77777777" w:rsidR="00056478" w:rsidRDefault="00056478" w:rsidP="00056478">
      <w:r>
        <w:t>initial</w:t>
      </w:r>
    </w:p>
    <w:p w14:paraId="2D1F6B63" w14:textId="77777777" w:rsidR="00056478" w:rsidRDefault="00056478" w:rsidP="00056478">
      <w:r>
        <w:tab/>
        <w:t>begin</w:t>
      </w:r>
    </w:p>
    <w:p w14:paraId="29677914" w14:textId="77777777" w:rsidR="00056478" w:rsidRDefault="00056478" w:rsidP="00056478">
      <w:r>
        <w:tab/>
      </w:r>
      <w:r>
        <w:tab/>
        <w:t>rows &lt;= 4'b1111;</w:t>
      </w:r>
    </w:p>
    <w:p w14:paraId="019CAC04" w14:textId="77777777" w:rsidR="00056478" w:rsidRDefault="00056478" w:rsidP="00056478">
      <w:r>
        <w:tab/>
      </w:r>
      <w:r>
        <w:tab/>
        <w:t>key &lt;= 4'bzzzz;</w:t>
      </w:r>
    </w:p>
    <w:p w14:paraId="727FCE52" w14:textId="77777777" w:rsidR="00056478" w:rsidRDefault="00056478" w:rsidP="00056478">
      <w:r>
        <w:lastRenderedPageBreak/>
        <w:tab/>
      </w:r>
      <w:r>
        <w:tab/>
        <w:t>count &lt;= 0;</w:t>
      </w:r>
    </w:p>
    <w:p w14:paraId="2C1B1AD3" w14:textId="77777777" w:rsidR="00056478" w:rsidRDefault="00056478" w:rsidP="00056478">
      <w:r>
        <w:tab/>
      </w:r>
      <w:r>
        <w:tab/>
        <w:t>key_pressed &lt;= 0;</w:t>
      </w:r>
    </w:p>
    <w:p w14:paraId="26E0D969" w14:textId="77777777" w:rsidR="00056478" w:rsidRDefault="00056478" w:rsidP="00056478">
      <w:r>
        <w:tab/>
        <w:t>end</w:t>
      </w:r>
    </w:p>
    <w:p w14:paraId="1B0152EF" w14:textId="77777777" w:rsidR="00056478" w:rsidRDefault="00056478" w:rsidP="00056478"/>
    <w:p w14:paraId="1CD760BC" w14:textId="77777777" w:rsidR="00056478" w:rsidRDefault="00056478" w:rsidP="00056478">
      <w:r>
        <w:t>always @(posedge clk_20Hz)</w:t>
      </w:r>
      <w:r>
        <w:tab/>
      </w:r>
      <w:r>
        <w:tab/>
      </w:r>
      <w:r>
        <w:tab/>
      </w:r>
      <w:r>
        <w:tab/>
      </w:r>
      <w:r>
        <w:tab/>
      </w:r>
      <w:r>
        <w:tab/>
        <w:t>//increase count on each posedge of clock</w:t>
      </w:r>
    </w:p>
    <w:p w14:paraId="0DA6D1D5" w14:textId="77777777" w:rsidR="00056478" w:rsidRDefault="00056478" w:rsidP="00056478">
      <w:r>
        <w:tab/>
        <w:t>begin</w:t>
      </w:r>
    </w:p>
    <w:p w14:paraId="53CCA16F" w14:textId="77777777" w:rsidR="00056478" w:rsidRDefault="00056478" w:rsidP="00056478">
      <w:r>
        <w:tab/>
      </w:r>
      <w:r>
        <w:tab/>
        <w:t>count &lt;= count + 1;</w:t>
      </w:r>
    </w:p>
    <w:p w14:paraId="6C59FCFB" w14:textId="77777777" w:rsidR="00056478" w:rsidRDefault="00056478" w:rsidP="00056478">
      <w:r>
        <w:tab/>
        <w:t>end</w:t>
      </w:r>
    </w:p>
    <w:p w14:paraId="534B2B55" w14:textId="77777777" w:rsidR="00056478" w:rsidRDefault="00056478" w:rsidP="00056478">
      <w:r>
        <w:tab/>
      </w:r>
    </w:p>
    <w:p w14:paraId="05CA495A" w14:textId="77777777" w:rsidR="00056478" w:rsidRDefault="00056478" w:rsidP="00056478">
      <w:r>
        <w:t>always @(posedge clk_20Hz)</w:t>
      </w:r>
      <w:r>
        <w:tab/>
      </w:r>
      <w:r>
        <w:tab/>
      </w:r>
      <w:r>
        <w:tab/>
      </w:r>
      <w:r>
        <w:tab/>
      </w:r>
      <w:r>
        <w:tab/>
      </w:r>
      <w:r>
        <w:tab/>
      </w:r>
      <w:r>
        <w:tab/>
      </w:r>
      <w:r>
        <w:tab/>
      </w:r>
      <w:r>
        <w:tab/>
        <w:t>//when count changes enter case statement</w:t>
      </w:r>
    </w:p>
    <w:p w14:paraId="3C6CC3A2" w14:textId="77777777" w:rsidR="00056478" w:rsidRDefault="00056478" w:rsidP="00056478">
      <w:r>
        <w:tab/>
        <w:t>begin</w:t>
      </w:r>
    </w:p>
    <w:p w14:paraId="3399F1B3" w14:textId="77777777" w:rsidR="00056478" w:rsidRDefault="00056478" w:rsidP="00056478">
      <w:r>
        <w:tab/>
      </w:r>
      <w:r>
        <w:tab/>
        <w:t>case (count)</w:t>
      </w:r>
    </w:p>
    <w:p w14:paraId="33DA1D52" w14:textId="77777777" w:rsidR="00056478" w:rsidRDefault="00056478" w:rsidP="00056478">
      <w:r>
        <w:tab/>
      </w:r>
      <w:r>
        <w:tab/>
      </w:r>
      <w:r>
        <w:tab/>
      </w:r>
      <w:r>
        <w:tab/>
        <w:t>2'b00:</w:t>
      </w:r>
    </w:p>
    <w:p w14:paraId="51A39C98" w14:textId="77777777" w:rsidR="00056478" w:rsidRDefault="00056478" w:rsidP="00056478">
      <w:r>
        <w:tab/>
      </w:r>
      <w:r>
        <w:tab/>
      </w:r>
      <w:r>
        <w:tab/>
      </w:r>
      <w:r>
        <w:tab/>
        <w:t>begin</w:t>
      </w:r>
    </w:p>
    <w:p w14:paraId="0CBB49D7" w14:textId="77777777" w:rsidR="00056478" w:rsidRDefault="00056478" w:rsidP="00056478">
      <w:r>
        <w:tab/>
      </w:r>
      <w:r>
        <w:tab/>
      </w:r>
      <w:r>
        <w:tab/>
      </w:r>
      <w:r>
        <w:tab/>
      </w:r>
      <w:r>
        <w:tab/>
        <w:t>case (columns)</w:t>
      </w:r>
      <w:r>
        <w:tab/>
      </w:r>
      <w:r>
        <w:tab/>
      </w:r>
      <w:r>
        <w:tab/>
      </w:r>
      <w:r>
        <w:tab/>
      </w:r>
      <w:r>
        <w:tab/>
        <w:t>//check to see if columns is any of these values</w:t>
      </w:r>
    </w:p>
    <w:p w14:paraId="080C6FB0" w14:textId="77777777" w:rsidR="00056478" w:rsidRDefault="00056478" w:rsidP="00056478">
      <w:r>
        <w:tab/>
      </w:r>
      <w:r>
        <w:tab/>
      </w:r>
      <w:r>
        <w:tab/>
      </w:r>
      <w:r>
        <w:tab/>
      </w:r>
      <w:r>
        <w:tab/>
      </w:r>
      <w:r>
        <w:tab/>
      </w:r>
      <w:r>
        <w:tab/>
        <w:t>4'b0111:</w:t>
      </w:r>
    </w:p>
    <w:p w14:paraId="6025575A" w14:textId="77777777" w:rsidR="00056478" w:rsidRDefault="00056478" w:rsidP="00056478">
      <w:r>
        <w:tab/>
      </w:r>
      <w:r>
        <w:tab/>
      </w:r>
      <w:r>
        <w:tab/>
      </w:r>
      <w:r>
        <w:tab/>
      </w:r>
      <w:r>
        <w:tab/>
      </w:r>
      <w:r>
        <w:tab/>
      </w:r>
      <w:r>
        <w:tab/>
      </w:r>
      <w:r>
        <w:tab/>
        <w:t>begin</w:t>
      </w:r>
    </w:p>
    <w:p w14:paraId="1394FC2D" w14:textId="77777777" w:rsidR="00056478" w:rsidRDefault="00056478" w:rsidP="00056478">
      <w:r>
        <w:tab/>
      </w:r>
      <w:r>
        <w:tab/>
      </w:r>
      <w:r>
        <w:tab/>
      </w:r>
      <w:r>
        <w:tab/>
      </w:r>
      <w:r>
        <w:tab/>
      </w:r>
      <w:r>
        <w:tab/>
      </w:r>
      <w:r>
        <w:tab/>
      </w:r>
      <w:r>
        <w:tab/>
      </w:r>
      <w:r>
        <w:tab/>
        <w:t>key_pressed &lt;= 1;</w:t>
      </w:r>
    </w:p>
    <w:p w14:paraId="559B1413" w14:textId="77777777" w:rsidR="00056478" w:rsidRDefault="00056478" w:rsidP="00056478">
      <w:r>
        <w:tab/>
      </w:r>
      <w:r>
        <w:tab/>
      </w:r>
      <w:r>
        <w:tab/>
      </w:r>
      <w:r>
        <w:tab/>
      </w:r>
      <w:r>
        <w:tab/>
      </w:r>
      <w:r>
        <w:tab/>
      </w:r>
      <w:r>
        <w:tab/>
      </w:r>
      <w:r>
        <w:tab/>
      </w:r>
      <w:r>
        <w:tab/>
        <w:t>key &lt;= 4'b0001;</w:t>
      </w:r>
    </w:p>
    <w:p w14:paraId="395E12EA" w14:textId="77777777" w:rsidR="00056478" w:rsidRDefault="00056478" w:rsidP="00056478">
      <w:r>
        <w:tab/>
      </w:r>
      <w:r>
        <w:tab/>
      </w:r>
      <w:r>
        <w:tab/>
      </w:r>
      <w:r>
        <w:tab/>
      </w:r>
      <w:r>
        <w:tab/>
      </w:r>
      <w:r>
        <w:tab/>
      </w:r>
      <w:r>
        <w:tab/>
      </w:r>
      <w:r>
        <w:tab/>
        <w:t>end</w:t>
      </w:r>
    </w:p>
    <w:p w14:paraId="69087811" w14:textId="77777777" w:rsidR="00056478" w:rsidRDefault="00056478" w:rsidP="00056478">
      <w:r>
        <w:tab/>
      </w:r>
      <w:r>
        <w:tab/>
      </w:r>
      <w:r>
        <w:tab/>
      </w:r>
      <w:r>
        <w:tab/>
      </w:r>
      <w:r>
        <w:tab/>
      </w:r>
      <w:r>
        <w:tab/>
      </w:r>
      <w:r>
        <w:tab/>
        <w:t>4'b1011:</w:t>
      </w:r>
    </w:p>
    <w:p w14:paraId="04F314F2" w14:textId="77777777" w:rsidR="00056478" w:rsidRDefault="00056478" w:rsidP="00056478">
      <w:r>
        <w:tab/>
      </w:r>
      <w:r>
        <w:tab/>
      </w:r>
      <w:r>
        <w:tab/>
      </w:r>
      <w:r>
        <w:tab/>
      </w:r>
      <w:r>
        <w:tab/>
      </w:r>
      <w:r>
        <w:tab/>
      </w:r>
      <w:r>
        <w:tab/>
      </w:r>
      <w:r>
        <w:tab/>
        <w:t>begin</w:t>
      </w:r>
    </w:p>
    <w:p w14:paraId="7C77498C" w14:textId="77777777" w:rsidR="00056478" w:rsidRDefault="00056478" w:rsidP="00056478">
      <w:r>
        <w:tab/>
      </w:r>
      <w:r>
        <w:tab/>
      </w:r>
      <w:r>
        <w:tab/>
      </w:r>
      <w:r>
        <w:tab/>
      </w:r>
      <w:r>
        <w:tab/>
      </w:r>
      <w:r>
        <w:tab/>
      </w:r>
      <w:r>
        <w:tab/>
      </w:r>
      <w:r>
        <w:tab/>
      </w:r>
      <w:r>
        <w:tab/>
        <w:t>key_pressed &lt;= 1;</w:t>
      </w:r>
    </w:p>
    <w:p w14:paraId="074D8490" w14:textId="77777777" w:rsidR="00056478" w:rsidRDefault="00056478" w:rsidP="00056478">
      <w:r>
        <w:tab/>
      </w:r>
      <w:r>
        <w:tab/>
      </w:r>
      <w:r>
        <w:tab/>
      </w:r>
      <w:r>
        <w:tab/>
      </w:r>
      <w:r>
        <w:tab/>
      </w:r>
      <w:r>
        <w:tab/>
      </w:r>
      <w:r>
        <w:tab/>
      </w:r>
      <w:r>
        <w:tab/>
      </w:r>
      <w:r>
        <w:tab/>
        <w:t>key &lt;= 4'b0010;</w:t>
      </w:r>
    </w:p>
    <w:p w14:paraId="43E32FCD" w14:textId="77777777" w:rsidR="00056478" w:rsidRDefault="00056478" w:rsidP="00056478">
      <w:r>
        <w:tab/>
      </w:r>
      <w:r>
        <w:tab/>
      </w:r>
      <w:r>
        <w:tab/>
      </w:r>
      <w:r>
        <w:tab/>
      </w:r>
      <w:r>
        <w:tab/>
      </w:r>
      <w:r>
        <w:tab/>
      </w:r>
      <w:r>
        <w:tab/>
      </w:r>
      <w:r>
        <w:tab/>
        <w:t>end</w:t>
      </w:r>
    </w:p>
    <w:p w14:paraId="7DAD9ABE" w14:textId="77777777" w:rsidR="00056478" w:rsidRDefault="00056478" w:rsidP="00056478">
      <w:r>
        <w:tab/>
      </w:r>
      <w:r>
        <w:tab/>
      </w:r>
      <w:r>
        <w:tab/>
      </w:r>
      <w:r>
        <w:tab/>
      </w:r>
      <w:r>
        <w:tab/>
      </w:r>
      <w:r>
        <w:tab/>
      </w:r>
      <w:r>
        <w:tab/>
        <w:t>4'b1101:</w:t>
      </w:r>
    </w:p>
    <w:p w14:paraId="081671F9" w14:textId="77777777" w:rsidR="00056478" w:rsidRDefault="00056478" w:rsidP="00056478">
      <w:r>
        <w:tab/>
      </w:r>
      <w:r>
        <w:tab/>
      </w:r>
      <w:r>
        <w:tab/>
      </w:r>
      <w:r>
        <w:tab/>
      </w:r>
      <w:r>
        <w:tab/>
      </w:r>
      <w:r>
        <w:tab/>
      </w:r>
      <w:r>
        <w:tab/>
      </w:r>
      <w:r>
        <w:tab/>
        <w:t>begin</w:t>
      </w:r>
    </w:p>
    <w:p w14:paraId="601F162D" w14:textId="77777777" w:rsidR="00056478" w:rsidRDefault="00056478" w:rsidP="00056478">
      <w:r>
        <w:lastRenderedPageBreak/>
        <w:tab/>
      </w:r>
      <w:r>
        <w:tab/>
      </w:r>
      <w:r>
        <w:tab/>
      </w:r>
      <w:r>
        <w:tab/>
      </w:r>
      <w:r>
        <w:tab/>
      </w:r>
      <w:r>
        <w:tab/>
      </w:r>
      <w:r>
        <w:tab/>
      </w:r>
      <w:r>
        <w:tab/>
      </w:r>
      <w:r>
        <w:tab/>
        <w:t>key_pressed &lt;= 1;</w:t>
      </w:r>
    </w:p>
    <w:p w14:paraId="23A2A972" w14:textId="77777777" w:rsidR="00056478" w:rsidRDefault="00056478" w:rsidP="00056478">
      <w:r>
        <w:tab/>
      </w:r>
      <w:r>
        <w:tab/>
      </w:r>
      <w:r>
        <w:tab/>
      </w:r>
      <w:r>
        <w:tab/>
      </w:r>
      <w:r>
        <w:tab/>
      </w:r>
      <w:r>
        <w:tab/>
      </w:r>
      <w:r>
        <w:tab/>
      </w:r>
      <w:r>
        <w:tab/>
      </w:r>
      <w:r>
        <w:tab/>
        <w:t>key &lt;= 4'b0011;</w:t>
      </w:r>
      <w:r>
        <w:tab/>
        <w:t>//if so set key to specified value</w:t>
      </w:r>
    </w:p>
    <w:p w14:paraId="324B3FE0" w14:textId="77777777" w:rsidR="00056478" w:rsidRDefault="00056478" w:rsidP="00056478">
      <w:r>
        <w:tab/>
      </w:r>
      <w:r>
        <w:tab/>
      </w:r>
      <w:r>
        <w:tab/>
      </w:r>
      <w:r>
        <w:tab/>
      </w:r>
      <w:r>
        <w:tab/>
      </w:r>
      <w:r>
        <w:tab/>
      </w:r>
      <w:r>
        <w:tab/>
      </w:r>
      <w:r>
        <w:tab/>
        <w:t>end</w:t>
      </w:r>
    </w:p>
    <w:p w14:paraId="0BDE3677" w14:textId="77777777" w:rsidR="00056478" w:rsidRDefault="00056478" w:rsidP="00056478">
      <w:r>
        <w:tab/>
      </w:r>
      <w:r>
        <w:tab/>
      </w:r>
      <w:r>
        <w:tab/>
      </w:r>
      <w:r>
        <w:tab/>
      </w:r>
      <w:r>
        <w:tab/>
      </w:r>
      <w:r>
        <w:tab/>
      </w:r>
      <w:r>
        <w:tab/>
        <w:t>4'b1110:</w:t>
      </w:r>
    </w:p>
    <w:p w14:paraId="66DC2EA6" w14:textId="77777777" w:rsidR="00056478" w:rsidRDefault="00056478" w:rsidP="00056478">
      <w:r>
        <w:tab/>
      </w:r>
      <w:r>
        <w:tab/>
      </w:r>
      <w:r>
        <w:tab/>
      </w:r>
      <w:r>
        <w:tab/>
      </w:r>
      <w:r>
        <w:tab/>
      </w:r>
      <w:r>
        <w:tab/>
      </w:r>
      <w:r>
        <w:tab/>
      </w:r>
      <w:r>
        <w:tab/>
        <w:t>begin</w:t>
      </w:r>
    </w:p>
    <w:p w14:paraId="27F671B8" w14:textId="77777777" w:rsidR="00056478" w:rsidRDefault="00056478" w:rsidP="00056478">
      <w:r>
        <w:tab/>
      </w:r>
      <w:r>
        <w:tab/>
      </w:r>
      <w:r>
        <w:tab/>
      </w:r>
      <w:r>
        <w:tab/>
      </w:r>
      <w:r>
        <w:tab/>
      </w:r>
      <w:r>
        <w:tab/>
      </w:r>
      <w:r>
        <w:tab/>
      </w:r>
      <w:r>
        <w:tab/>
      </w:r>
      <w:r>
        <w:tab/>
        <w:t>key_pressed &lt;= 1;</w:t>
      </w:r>
    </w:p>
    <w:p w14:paraId="34756A66" w14:textId="77777777" w:rsidR="00056478" w:rsidRDefault="00056478" w:rsidP="00056478">
      <w:r>
        <w:tab/>
      </w:r>
      <w:r>
        <w:tab/>
      </w:r>
      <w:r>
        <w:tab/>
      </w:r>
      <w:r>
        <w:tab/>
      </w:r>
      <w:r>
        <w:tab/>
      </w:r>
      <w:r>
        <w:tab/>
      </w:r>
      <w:r>
        <w:tab/>
      </w:r>
      <w:r>
        <w:tab/>
      </w:r>
      <w:r>
        <w:tab/>
        <w:t>key &lt;= 4'b1010;</w:t>
      </w:r>
    </w:p>
    <w:p w14:paraId="177F9AA2" w14:textId="77777777" w:rsidR="00056478" w:rsidRDefault="00056478" w:rsidP="00056478">
      <w:r>
        <w:tab/>
      </w:r>
      <w:r>
        <w:tab/>
      </w:r>
      <w:r>
        <w:tab/>
      </w:r>
      <w:r>
        <w:tab/>
      </w:r>
      <w:r>
        <w:tab/>
      </w:r>
      <w:r>
        <w:tab/>
      </w:r>
      <w:r>
        <w:tab/>
      </w:r>
      <w:r>
        <w:tab/>
        <w:t>end</w:t>
      </w:r>
    </w:p>
    <w:p w14:paraId="155BE895" w14:textId="77777777" w:rsidR="00056478" w:rsidRDefault="00056478" w:rsidP="00056478">
      <w:r>
        <w:tab/>
      </w:r>
      <w:r>
        <w:tab/>
      </w:r>
      <w:r>
        <w:tab/>
      </w:r>
      <w:r>
        <w:tab/>
      </w:r>
      <w:r>
        <w:tab/>
      </w:r>
      <w:r>
        <w:tab/>
      </w:r>
      <w:r>
        <w:tab/>
        <w:t>default:</w:t>
      </w:r>
    </w:p>
    <w:p w14:paraId="01F66AA8" w14:textId="77777777" w:rsidR="00056478" w:rsidRDefault="00056478" w:rsidP="00056478">
      <w:r>
        <w:tab/>
      </w:r>
      <w:r>
        <w:tab/>
      </w:r>
      <w:r>
        <w:tab/>
      </w:r>
      <w:r>
        <w:tab/>
      </w:r>
      <w:r>
        <w:tab/>
      </w:r>
      <w:r>
        <w:tab/>
      </w:r>
      <w:r>
        <w:tab/>
      </w:r>
      <w:r>
        <w:tab/>
        <w:t>begin</w:t>
      </w:r>
    </w:p>
    <w:p w14:paraId="6566704B" w14:textId="77777777" w:rsidR="00056478" w:rsidRDefault="00056478" w:rsidP="00056478">
      <w:r>
        <w:tab/>
      </w:r>
      <w:r>
        <w:tab/>
      </w:r>
      <w:r>
        <w:tab/>
      </w:r>
      <w:r>
        <w:tab/>
      </w:r>
      <w:r>
        <w:tab/>
      </w:r>
      <w:r>
        <w:tab/>
      </w:r>
      <w:r>
        <w:tab/>
      </w:r>
      <w:r>
        <w:tab/>
      </w:r>
      <w:r>
        <w:tab/>
        <w:t>key_pressed &lt;= 0;</w:t>
      </w:r>
    </w:p>
    <w:p w14:paraId="25EECF1B" w14:textId="77777777" w:rsidR="00056478" w:rsidRDefault="00056478" w:rsidP="00056478">
      <w:r>
        <w:tab/>
      </w:r>
      <w:r>
        <w:tab/>
      </w:r>
      <w:r>
        <w:tab/>
      </w:r>
      <w:r>
        <w:tab/>
      </w:r>
      <w:r>
        <w:tab/>
      </w:r>
      <w:r>
        <w:tab/>
      </w:r>
      <w:r>
        <w:tab/>
      </w:r>
      <w:r>
        <w:tab/>
      </w:r>
      <w:r>
        <w:tab/>
        <w:t>key &lt;= 4'b0000;</w:t>
      </w:r>
    </w:p>
    <w:p w14:paraId="558C11D4" w14:textId="77777777" w:rsidR="00056478" w:rsidRDefault="00056478" w:rsidP="00056478">
      <w:r>
        <w:tab/>
      </w:r>
      <w:r>
        <w:tab/>
      </w:r>
      <w:r>
        <w:tab/>
      </w:r>
      <w:r>
        <w:tab/>
      </w:r>
      <w:r>
        <w:tab/>
      </w:r>
      <w:r>
        <w:tab/>
      </w:r>
      <w:r>
        <w:tab/>
      </w:r>
      <w:r>
        <w:tab/>
        <w:t>end</w:t>
      </w:r>
    </w:p>
    <w:p w14:paraId="7994D5BE" w14:textId="77777777" w:rsidR="00056478" w:rsidRDefault="00056478" w:rsidP="00056478">
      <w:r>
        <w:tab/>
      </w:r>
      <w:r>
        <w:tab/>
      </w:r>
      <w:r>
        <w:tab/>
      </w:r>
      <w:r>
        <w:tab/>
      </w:r>
      <w:r>
        <w:tab/>
        <w:t>endcase</w:t>
      </w:r>
    </w:p>
    <w:p w14:paraId="5DD8D128" w14:textId="77777777" w:rsidR="00056478" w:rsidRDefault="00056478" w:rsidP="00056478">
      <w:r>
        <w:tab/>
      </w:r>
      <w:r>
        <w:tab/>
      </w:r>
      <w:r>
        <w:tab/>
      </w:r>
      <w:r>
        <w:tab/>
      </w:r>
      <w:r>
        <w:tab/>
        <w:t>rows &lt;= 4'b1011;</w:t>
      </w:r>
    </w:p>
    <w:p w14:paraId="61DCE48A" w14:textId="77777777" w:rsidR="00056478" w:rsidRDefault="00056478" w:rsidP="00056478">
      <w:r>
        <w:tab/>
      </w:r>
      <w:r>
        <w:tab/>
      </w:r>
      <w:r>
        <w:tab/>
      </w:r>
      <w:r>
        <w:tab/>
        <w:t>end</w:t>
      </w:r>
    </w:p>
    <w:p w14:paraId="72386962" w14:textId="77777777" w:rsidR="00056478" w:rsidRDefault="00056478" w:rsidP="00056478">
      <w:r>
        <w:tab/>
      </w:r>
      <w:r>
        <w:tab/>
      </w:r>
      <w:r>
        <w:tab/>
      </w:r>
      <w:r>
        <w:tab/>
        <w:t>2'b01:</w:t>
      </w:r>
    </w:p>
    <w:p w14:paraId="792FB9FA" w14:textId="77777777" w:rsidR="00056478" w:rsidRDefault="00056478" w:rsidP="00056478">
      <w:r>
        <w:tab/>
      </w:r>
      <w:r>
        <w:tab/>
      </w:r>
      <w:r>
        <w:tab/>
      </w:r>
      <w:r>
        <w:tab/>
        <w:t>begin</w:t>
      </w:r>
    </w:p>
    <w:p w14:paraId="36FEA2E2" w14:textId="77777777" w:rsidR="00056478" w:rsidRDefault="00056478" w:rsidP="00056478">
      <w:r>
        <w:tab/>
      </w:r>
      <w:r>
        <w:tab/>
      </w:r>
      <w:r>
        <w:tab/>
      </w:r>
      <w:r>
        <w:tab/>
      </w:r>
      <w:r>
        <w:tab/>
        <w:t>case (columns)</w:t>
      </w:r>
    </w:p>
    <w:p w14:paraId="61BB83B4" w14:textId="77777777" w:rsidR="00056478" w:rsidRDefault="00056478" w:rsidP="00056478">
      <w:r>
        <w:tab/>
      </w:r>
      <w:r>
        <w:tab/>
      </w:r>
      <w:r>
        <w:tab/>
      </w:r>
      <w:r>
        <w:tab/>
      </w:r>
      <w:r>
        <w:tab/>
      </w:r>
      <w:r>
        <w:tab/>
      </w:r>
      <w:r>
        <w:tab/>
        <w:t>4'b0111:</w:t>
      </w:r>
    </w:p>
    <w:p w14:paraId="71B874CB" w14:textId="77777777" w:rsidR="00056478" w:rsidRDefault="00056478" w:rsidP="00056478">
      <w:r>
        <w:tab/>
      </w:r>
      <w:r>
        <w:tab/>
      </w:r>
      <w:r>
        <w:tab/>
      </w:r>
      <w:r>
        <w:tab/>
      </w:r>
      <w:r>
        <w:tab/>
      </w:r>
      <w:r>
        <w:tab/>
      </w:r>
      <w:r>
        <w:tab/>
      </w:r>
      <w:r>
        <w:tab/>
        <w:t>begin</w:t>
      </w:r>
    </w:p>
    <w:p w14:paraId="4C6578DF" w14:textId="77777777" w:rsidR="00056478" w:rsidRDefault="00056478" w:rsidP="00056478">
      <w:r>
        <w:tab/>
      </w:r>
      <w:r>
        <w:tab/>
      </w:r>
      <w:r>
        <w:tab/>
      </w:r>
      <w:r>
        <w:tab/>
      </w:r>
      <w:r>
        <w:tab/>
      </w:r>
      <w:r>
        <w:tab/>
      </w:r>
      <w:r>
        <w:tab/>
      </w:r>
      <w:r>
        <w:tab/>
      </w:r>
      <w:r>
        <w:tab/>
        <w:t>key_pressed &lt;= 1;</w:t>
      </w:r>
    </w:p>
    <w:p w14:paraId="6BDAD6DB" w14:textId="77777777" w:rsidR="00056478" w:rsidRDefault="00056478" w:rsidP="00056478">
      <w:r>
        <w:tab/>
      </w:r>
      <w:r>
        <w:tab/>
      </w:r>
      <w:r>
        <w:tab/>
      </w:r>
      <w:r>
        <w:tab/>
      </w:r>
      <w:r>
        <w:tab/>
      </w:r>
      <w:r>
        <w:tab/>
      </w:r>
      <w:r>
        <w:tab/>
      </w:r>
      <w:r>
        <w:tab/>
      </w:r>
      <w:r>
        <w:tab/>
        <w:t>key &lt;= 4'b0100;</w:t>
      </w:r>
    </w:p>
    <w:p w14:paraId="45717337" w14:textId="77777777" w:rsidR="00056478" w:rsidRDefault="00056478" w:rsidP="00056478">
      <w:r>
        <w:tab/>
      </w:r>
      <w:r>
        <w:tab/>
      </w:r>
      <w:r>
        <w:tab/>
      </w:r>
      <w:r>
        <w:tab/>
      </w:r>
      <w:r>
        <w:tab/>
      </w:r>
      <w:r>
        <w:tab/>
      </w:r>
      <w:r>
        <w:tab/>
      </w:r>
      <w:r>
        <w:tab/>
        <w:t>end</w:t>
      </w:r>
    </w:p>
    <w:p w14:paraId="2C5DCEF0" w14:textId="77777777" w:rsidR="00056478" w:rsidRDefault="00056478" w:rsidP="00056478">
      <w:r>
        <w:tab/>
      </w:r>
      <w:r>
        <w:tab/>
      </w:r>
      <w:r>
        <w:tab/>
      </w:r>
      <w:r>
        <w:tab/>
      </w:r>
      <w:r>
        <w:tab/>
      </w:r>
      <w:r>
        <w:tab/>
      </w:r>
      <w:r>
        <w:tab/>
        <w:t>4'b1011:</w:t>
      </w:r>
    </w:p>
    <w:p w14:paraId="25D88B61" w14:textId="77777777" w:rsidR="00056478" w:rsidRDefault="00056478" w:rsidP="00056478">
      <w:r>
        <w:tab/>
      </w:r>
      <w:r>
        <w:tab/>
      </w:r>
      <w:r>
        <w:tab/>
      </w:r>
      <w:r>
        <w:tab/>
      </w:r>
      <w:r>
        <w:tab/>
      </w:r>
      <w:r>
        <w:tab/>
      </w:r>
      <w:r>
        <w:tab/>
      </w:r>
      <w:r>
        <w:tab/>
        <w:t>begin</w:t>
      </w:r>
    </w:p>
    <w:p w14:paraId="7F67D8EF" w14:textId="77777777" w:rsidR="00056478" w:rsidRDefault="00056478" w:rsidP="00056478">
      <w:r>
        <w:tab/>
      </w:r>
      <w:r>
        <w:tab/>
      </w:r>
      <w:r>
        <w:tab/>
      </w:r>
      <w:r>
        <w:tab/>
      </w:r>
      <w:r>
        <w:tab/>
      </w:r>
      <w:r>
        <w:tab/>
      </w:r>
      <w:r>
        <w:tab/>
      </w:r>
      <w:r>
        <w:tab/>
      </w:r>
      <w:r>
        <w:tab/>
        <w:t>key_pressed &lt;= 1;</w:t>
      </w:r>
    </w:p>
    <w:p w14:paraId="4DFA3AB7" w14:textId="77777777" w:rsidR="00056478" w:rsidRDefault="00056478" w:rsidP="00056478">
      <w:r>
        <w:tab/>
      </w:r>
      <w:r>
        <w:tab/>
      </w:r>
      <w:r>
        <w:tab/>
      </w:r>
      <w:r>
        <w:tab/>
      </w:r>
      <w:r>
        <w:tab/>
      </w:r>
      <w:r>
        <w:tab/>
      </w:r>
      <w:r>
        <w:tab/>
      </w:r>
      <w:r>
        <w:tab/>
      </w:r>
      <w:r>
        <w:tab/>
        <w:t>key &lt;= 4'b0101;</w:t>
      </w:r>
    </w:p>
    <w:p w14:paraId="13AB5BEB" w14:textId="77777777" w:rsidR="00056478" w:rsidRDefault="00056478" w:rsidP="00056478">
      <w:r>
        <w:lastRenderedPageBreak/>
        <w:tab/>
      </w:r>
      <w:r>
        <w:tab/>
      </w:r>
      <w:r>
        <w:tab/>
      </w:r>
      <w:r>
        <w:tab/>
      </w:r>
      <w:r>
        <w:tab/>
      </w:r>
      <w:r>
        <w:tab/>
      </w:r>
      <w:r>
        <w:tab/>
      </w:r>
      <w:r>
        <w:tab/>
        <w:t>end</w:t>
      </w:r>
    </w:p>
    <w:p w14:paraId="2FF20D41" w14:textId="77777777" w:rsidR="00056478" w:rsidRDefault="00056478" w:rsidP="00056478">
      <w:r>
        <w:tab/>
      </w:r>
      <w:r>
        <w:tab/>
      </w:r>
      <w:r>
        <w:tab/>
      </w:r>
      <w:r>
        <w:tab/>
      </w:r>
      <w:r>
        <w:tab/>
      </w:r>
      <w:r>
        <w:tab/>
      </w:r>
      <w:r>
        <w:tab/>
        <w:t>4'b1101:</w:t>
      </w:r>
    </w:p>
    <w:p w14:paraId="73F34A01" w14:textId="77777777" w:rsidR="00056478" w:rsidRDefault="00056478" w:rsidP="00056478">
      <w:r>
        <w:tab/>
      </w:r>
      <w:r>
        <w:tab/>
      </w:r>
      <w:r>
        <w:tab/>
      </w:r>
      <w:r>
        <w:tab/>
      </w:r>
      <w:r>
        <w:tab/>
      </w:r>
      <w:r>
        <w:tab/>
      </w:r>
      <w:r>
        <w:tab/>
      </w:r>
      <w:r>
        <w:tab/>
        <w:t>begin</w:t>
      </w:r>
    </w:p>
    <w:p w14:paraId="576B0EEF" w14:textId="77777777" w:rsidR="00056478" w:rsidRDefault="00056478" w:rsidP="00056478">
      <w:r>
        <w:tab/>
      </w:r>
      <w:r>
        <w:tab/>
      </w:r>
      <w:r>
        <w:tab/>
      </w:r>
      <w:r>
        <w:tab/>
      </w:r>
      <w:r>
        <w:tab/>
      </w:r>
      <w:r>
        <w:tab/>
      </w:r>
      <w:r>
        <w:tab/>
      </w:r>
      <w:r>
        <w:tab/>
      </w:r>
      <w:r>
        <w:tab/>
        <w:t>key_pressed &lt;= 1;</w:t>
      </w:r>
    </w:p>
    <w:p w14:paraId="4128C95B" w14:textId="77777777" w:rsidR="00056478" w:rsidRDefault="00056478" w:rsidP="00056478">
      <w:r>
        <w:tab/>
      </w:r>
      <w:r>
        <w:tab/>
      </w:r>
      <w:r>
        <w:tab/>
      </w:r>
      <w:r>
        <w:tab/>
      </w:r>
      <w:r>
        <w:tab/>
      </w:r>
      <w:r>
        <w:tab/>
      </w:r>
      <w:r>
        <w:tab/>
      </w:r>
      <w:r>
        <w:tab/>
      </w:r>
      <w:r>
        <w:tab/>
        <w:t>key &lt;= 4'b0110;</w:t>
      </w:r>
    </w:p>
    <w:p w14:paraId="54C17C6D" w14:textId="77777777" w:rsidR="00056478" w:rsidRDefault="00056478" w:rsidP="00056478">
      <w:r>
        <w:tab/>
      </w:r>
      <w:r>
        <w:tab/>
      </w:r>
      <w:r>
        <w:tab/>
      </w:r>
      <w:r>
        <w:tab/>
      </w:r>
      <w:r>
        <w:tab/>
      </w:r>
      <w:r>
        <w:tab/>
      </w:r>
      <w:r>
        <w:tab/>
      </w:r>
      <w:r>
        <w:tab/>
        <w:t>end</w:t>
      </w:r>
    </w:p>
    <w:p w14:paraId="1DCF4FAB" w14:textId="77777777" w:rsidR="00056478" w:rsidRDefault="00056478" w:rsidP="00056478">
      <w:r>
        <w:tab/>
      </w:r>
      <w:r>
        <w:tab/>
      </w:r>
      <w:r>
        <w:tab/>
      </w:r>
      <w:r>
        <w:tab/>
      </w:r>
      <w:r>
        <w:tab/>
      </w:r>
      <w:r>
        <w:tab/>
      </w:r>
      <w:r>
        <w:tab/>
        <w:t>4'b1110:</w:t>
      </w:r>
    </w:p>
    <w:p w14:paraId="35302671" w14:textId="77777777" w:rsidR="00056478" w:rsidRDefault="00056478" w:rsidP="00056478">
      <w:r>
        <w:tab/>
      </w:r>
      <w:r>
        <w:tab/>
      </w:r>
      <w:r>
        <w:tab/>
      </w:r>
      <w:r>
        <w:tab/>
      </w:r>
      <w:r>
        <w:tab/>
      </w:r>
      <w:r>
        <w:tab/>
      </w:r>
      <w:r>
        <w:tab/>
      </w:r>
      <w:r>
        <w:tab/>
        <w:t>begin</w:t>
      </w:r>
    </w:p>
    <w:p w14:paraId="133F964B" w14:textId="77777777" w:rsidR="00056478" w:rsidRDefault="00056478" w:rsidP="00056478">
      <w:r>
        <w:tab/>
      </w:r>
      <w:r>
        <w:tab/>
      </w:r>
      <w:r>
        <w:tab/>
      </w:r>
      <w:r>
        <w:tab/>
      </w:r>
      <w:r>
        <w:tab/>
      </w:r>
      <w:r>
        <w:tab/>
      </w:r>
      <w:r>
        <w:tab/>
      </w:r>
      <w:r>
        <w:tab/>
      </w:r>
      <w:r>
        <w:tab/>
        <w:t>key_pressed &lt;= 1;</w:t>
      </w:r>
    </w:p>
    <w:p w14:paraId="09757B8A" w14:textId="77777777" w:rsidR="00056478" w:rsidRDefault="00056478" w:rsidP="00056478">
      <w:r>
        <w:tab/>
      </w:r>
      <w:r>
        <w:tab/>
      </w:r>
      <w:r>
        <w:tab/>
      </w:r>
      <w:r>
        <w:tab/>
      </w:r>
      <w:r>
        <w:tab/>
      </w:r>
      <w:r>
        <w:tab/>
      </w:r>
      <w:r>
        <w:tab/>
      </w:r>
      <w:r>
        <w:tab/>
      </w:r>
      <w:r>
        <w:tab/>
        <w:t>key &lt;= 4'b1011;</w:t>
      </w:r>
    </w:p>
    <w:p w14:paraId="7B110AC3" w14:textId="77777777" w:rsidR="00056478" w:rsidRDefault="00056478" w:rsidP="00056478">
      <w:r>
        <w:tab/>
      </w:r>
      <w:r>
        <w:tab/>
      </w:r>
      <w:r>
        <w:tab/>
      </w:r>
      <w:r>
        <w:tab/>
      </w:r>
      <w:r>
        <w:tab/>
      </w:r>
      <w:r>
        <w:tab/>
      </w:r>
      <w:r>
        <w:tab/>
      </w:r>
      <w:r>
        <w:tab/>
        <w:t>end</w:t>
      </w:r>
    </w:p>
    <w:p w14:paraId="57D6CC6E" w14:textId="77777777" w:rsidR="00056478" w:rsidRDefault="00056478" w:rsidP="00056478">
      <w:r>
        <w:tab/>
      </w:r>
      <w:r>
        <w:tab/>
      </w:r>
      <w:r>
        <w:tab/>
      </w:r>
      <w:r>
        <w:tab/>
      </w:r>
      <w:r>
        <w:tab/>
      </w:r>
      <w:r>
        <w:tab/>
      </w:r>
      <w:r>
        <w:tab/>
        <w:t>default:</w:t>
      </w:r>
    </w:p>
    <w:p w14:paraId="666D7FE2" w14:textId="77777777" w:rsidR="00056478" w:rsidRDefault="00056478" w:rsidP="00056478">
      <w:r>
        <w:tab/>
      </w:r>
      <w:r>
        <w:tab/>
      </w:r>
      <w:r>
        <w:tab/>
      </w:r>
      <w:r>
        <w:tab/>
      </w:r>
      <w:r>
        <w:tab/>
      </w:r>
      <w:r>
        <w:tab/>
      </w:r>
      <w:r>
        <w:tab/>
      </w:r>
      <w:r>
        <w:tab/>
        <w:t>begin</w:t>
      </w:r>
    </w:p>
    <w:p w14:paraId="11CFFED6" w14:textId="77777777" w:rsidR="00056478" w:rsidRDefault="00056478" w:rsidP="00056478">
      <w:r>
        <w:tab/>
      </w:r>
      <w:r>
        <w:tab/>
      </w:r>
      <w:r>
        <w:tab/>
      </w:r>
      <w:r>
        <w:tab/>
      </w:r>
      <w:r>
        <w:tab/>
      </w:r>
      <w:r>
        <w:tab/>
      </w:r>
      <w:r>
        <w:tab/>
      </w:r>
      <w:r>
        <w:tab/>
      </w:r>
      <w:r>
        <w:tab/>
        <w:t>key_pressed &lt;= 0;</w:t>
      </w:r>
    </w:p>
    <w:p w14:paraId="73700346" w14:textId="77777777" w:rsidR="00056478" w:rsidRDefault="00056478" w:rsidP="00056478">
      <w:r>
        <w:tab/>
      </w:r>
      <w:r>
        <w:tab/>
      </w:r>
      <w:r>
        <w:tab/>
      </w:r>
      <w:r>
        <w:tab/>
      </w:r>
      <w:r>
        <w:tab/>
      </w:r>
      <w:r>
        <w:tab/>
      </w:r>
      <w:r>
        <w:tab/>
      </w:r>
      <w:r>
        <w:tab/>
      </w:r>
      <w:r>
        <w:tab/>
        <w:t>key &lt;= 4'b0000;</w:t>
      </w:r>
    </w:p>
    <w:p w14:paraId="2B3A82BA" w14:textId="77777777" w:rsidR="00056478" w:rsidRDefault="00056478" w:rsidP="00056478">
      <w:r>
        <w:tab/>
      </w:r>
      <w:r>
        <w:tab/>
      </w:r>
      <w:r>
        <w:tab/>
      </w:r>
      <w:r>
        <w:tab/>
      </w:r>
      <w:r>
        <w:tab/>
      </w:r>
      <w:r>
        <w:tab/>
      </w:r>
      <w:r>
        <w:tab/>
      </w:r>
      <w:r>
        <w:tab/>
        <w:t>end</w:t>
      </w:r>
    </w:p>
    <w:p w14:paraId="7EB5DB6E" w14:textId="77777777" w:rsidR="00056478" w:rsidRDefault="00056478" w:rsidP="00056478">
      <w:r>
        <w:tab/>
      </w:r>
      <w:r>
        <w:tab/>
      </w:r>
      <w:r>
        <w:tab/>
      </w:r>
      <w:r>
        <w:tab/>
      </w:r>
      <w:r>
        <w:tab/>
        <w:t>endcase</w:t>
      </w:r>
    </w:p>
    <w:p w14:paraId="21AFFE34" w14:textId="77777777" w:rsidR="00056478" w:rsidRDefault="00056478" w:rsidP="00056478">
      <w:r>
        <w:tab/>
      </w:r>
      <w:r>
        <w:tab/>
      </w:r>
      <w:r>
        <w:tab/>
      </w:r>
      <w:r>
        <w:tab/>
      </w:r>
      <w:r>
        <w:tab/>
        <w:t>rows &lt;= 4'b1101;</w:t>
      </w:r>
    </w:p>
    <w:p w14:paraId="77B7D273" w14:textId="77777777" w:rsidR="00056478" w:rsidRDefault="00056478" w:rsidP="00056478">
      <w:r>
        <w:tab/>
      </w:r>
      <w:r>
        <w:tab/>
      </w:r>
      <w:r>
        <w:tab/>
      </w:r>
      <w:r>
        <w:tab/>
        <w:t>end</w:t>
      </w:r>
    </w:p>
    <w:p w14:paraId="62118381" w14:textId="77777777" w:rsidR="00056478" w:rsidRDefault="00056478" w:rsidP="00056478">
      <w:r>
        <w:tab/>
      </w:r>
      <w:r>
        <w:tab/>
      </w:r>
      <w:r>
        <w:tab/>
      </w:r>
      <w:r>
        <w:tab/>
        <w:t>2'b10:</w:t>
      </w:r>
    </w:p>
    <w:p w14:paraId="54EEE446" w14:textId="77777777" w:rsidR="00056478" w:rsidRDefault="00056478" w:rsidP="00056478">
      <w:r>
        <w:tab/>
      </w:r>
      <w:r>
        <w:tab/>
      </w:r>
      <w:r>
        <w:tab/>
      </w:r>
      <w:r>
        <w:tab/>
        <w:t>begin</w:t>
      </w:r>
    </w:p>
    <w:p w14:paraId="6BB8274C" w14:textId="77777777" w:rsidR="00056478" w:rsidRDefault="00056478" w:rsidP="00056478">
      <w:r>
        <w:tab/>
      </w:r>
      <w:r>
        <w:tab/>
      </w:r>
      <w:r>
        <w:tab/>
      </w:r>
      <w:r>
        <w:tab/>
      </w:r>
      <w:r>
        <w:tab/>
        <w:t>case (columns)</w:t>
      </w:r>
    </w:p>
    <w:p w14:paraId="12C86E98" w14:textId="77777777" w:rsidR="00056478" w:rsidRDefault="00056478" w:rsidP="00056478">
      <w:r>
        <w:tab/>
      </w:r>
      <w:r>
        <w:tab/>
      </w:r>
      <w:r>
        <w:tab/>
      </w:r>
      <w:r>
        <w:tab/>
      </w:r>
      <w:r>
        <w:tab/>
      </w:r>
      <w:r>
        <w:tab/>
      </w:r>
      <w:r>
        <w:tab/>
        <w:t>4'b0111:</w:t>
      </w:r>
    </w:p>
    <w:p w14:paraId="2E478AEC" w14:textId="77777777" w:rsidR="00056478" w:rsidRDefault="00056478" w:rsidP="00056478">
      <w:r>
        <w:tab/>
      </w:r>
      <w:r>
        <w:tab/>
      </w:r>
      <w:r>
        <w:tab/>
      </w:r>
      <w:r>
        <w:tab/>
      </w:r>
      <w:r>
        <w:tab/>
      </w:r>
      <w:r>
        <w:tab/>
      </w:r>
      <w:r>
        <w:tab/>
      </w:r>
      <w:r>
        <w:tab/>
        <w:t>begin</w:t>
      </w:r>
    </w:p>
    <w:p w14:paraId="09A94113" w14:textId="77777777" w:rsidR="00056478" w:rsidRDefault="00056478" w:rsidP="00056478">
      <w:r>
        <w:tab/>
      </w:r>
      <w:r>
        <w:tab/>
      </w:r>
      <w:r>
        <w:tab/>
      </w:r>
      <w:r>
        <w:tab/>
      </w:r>
      <w:r>
        <w:tab/>
      </w:r>
      <w:r>
        <w:tab/>
      </w:r>
      <w:r>
        <w:tab/>
      </w:r>
      <w:r>
        <w:tab/>
      </w:r>
      <w:r>
        <w:tab/>
        <w:t>key_pressed &lt;= 1;</w:t>
      </w:r>
    </w:p>
    <w:p w14:paraId="3D32385D" w14:textId="77777777" w:rsidR="00056478" w:rsidRDefault="00056478" w:rsidP="00056478">
      <w:r>
        <w:tab/>
      </w:r>
      <w:r>
        <w:tab/>
      </w:r>
      <w:r>
        <w:tab/>
      </w:r>
      <w:r>
        <w:tab/>
      </w:r>
      <w:r>
        <w:tab/>
      </w:r>
      <w:r>
        <w:tab/>
      </w:r>
      <w:r>
        <w:tab/>
      </w:r>
      <w:r>
        <w:tab/>
      </w:r>
      <w:r>
        <w:tab/>
        <w:t>key &lt;= 4'b0111;</w:t>
      </w:r>
    </w:p>
    <w:p w14:paraId="4AA9260B" w14:textId="77777777" w:rsidR="00056478" w:rsidRDefault="00056478" w:rsidP="00056478">
      <w:r>
        <w:tab/>
      </w:r>
      <w:r>
        <w:tab/>
      </w:r>
      <w:r>
        <w:tab/>
      </w:r>
      <w:r>
        <w:tab/>
      </w:r>
      <w:r>
        <w:tab/>
      </w:r>
      <w:r>
        <w:tab/>
      </w:r>
      <w:r>
        <w:tab/>
      </w:r>
      <w:r>
        <w:tab/>
        <w:t>end</w:t>
      </w:r>
    </w:p>
    <w:p w14:paraId="5625612A" w14:textId="77777777" w:rsidR="00056478" w:rsidRDefault="00056478" w:rsidP="00056478">
      <w:r>
        <w:tab/>
      </w:r>
      <w:r>
        <w:tab/>
      </w:r>
      <w:r>
        <w:tab/>
      </w:r>
      <w:r>
        <w:tab/>
      </w:r>
      <w:r>
        <w:tab/>
      </w:r>
      <w:r>
        <w:tab/>
      </w:r>
      <w:r>
        <w:tab/>
        <w:t>4'b1011:</w:t>
      </w:r>
    </w:p>
    <w:p w14:paraId="730D7B0C" w14:textId="77777777" w:rsidR="00056478" w:rsidRDefault="00056478" w:rsidP="00056478">
      <w:r>
        <w:tab/>
      </w:r>
      <w:r>
        <w:tab/>
      </w:r>
      <w:r>
        <w:tab/>
      </w:r>
      <w:r>
        <w:tab/>
      </w:r>
      <w:r>
        <w:tab/>
      </w:r>
      <w:r>
        <w:tab/>
      </w:r>
      <w:r>
        <w:tab/>
      </w:r>
      <w:r>
        <w:tab/>
        <w:t>begin</w:t>
      </w:r>
    </w:p>
    <w:p w14:paraId="67365FB0" w14:textId="77777777" w:rsidR="00056478" w:rsidRDefault="00056478" w:rsidP="00056478">
      <w:r>
        <w:lastRenderedPageBreak/>
        <w:tab/>
      </w:r>
      <w:r>
        <w:tab/>
      </w:r>
      <w:r>
        <w:tab/>
      </w:r>
      <w:r>
        <w:tab/>
      </w:r>
      <w:r>
        <w:tab/>
      </w:r>
      <w:r>
        <w:tab/>
      </w:r>
      <w:r>
        <w:tab/>
      </w:r>
      <w:r>
        <w:tab/>
      </w:r>
      <w:r>
        <w:tab/>
        <w:t>key_pressed &lt;= 1;</w:t>
      </w:r>
    </w:p>
    <w:p w14:paraId="2C01C52C" w14:textId="77777777" w:rsidR="00056478" w:rsidRDefault="00056478" w:rsidP="00056478">
      <w:r>
        <w:tab/>
      </w:r>
      <w:r>
        <w:tab/>
      </w:r>
      <w:r>
        <w:tab/>
      </w:r>
      <w:r>
        <w:tab/>
      </w:r>
      <w:r>
        <w:tab/>
      </w:r>
      <w:r>
        <w:tab/>
      </w:r>
      <w:r>
        <w:tab/>
      </w:r>
      <w:r>
        <w:tab/>
      </w:r>
      <w:r>
        <w:tab/>
        <w:t>key &lt;= 4'b1000;</w:t>
      </w:r>
    </w:p>
    <w:p w14:paraId="5AF5E17B" w14:textId="77777777" w:rsidR="00056478" w:rsidRDefault="00056478" w:rsidP="00056478">
      <w:r>
        <w:tab/>
      </w:r>
      <w:r>
        <w:tab/>
      </w:r>
      <w:r>
        <w:tab/>
      </w:r>
      <w:r>
        <w:tab/>
      </w:r>
      <w:r>
        <w:tab/>
      </w:r>
      <w:r>
        <w:tab/>
      </w:r>
      <w:r>
        <w:tab/>
      </w:r>
      <w:r>
        <w:tab/>
        <w:t>end</w:t>
      </w:r>
    </w:p>
    <w:p w14:paraId="25D803E0" w14:textId="77777777" w:rsidR="00056478" w:rsidRDefault="00056478" w:rsidP="00056478">
      <w:r>
        <w:tab/>
      </w:r>
      <w:r>
        <w:tab/>
      </w:r>
      <w:r>
        <w:tab/>
      </w:r>
      <w:r>
        <w:tab/>
      </w:r>
      <w:r>
        <w:tab/>
      </w:r>
      <w:r>
        <w:tab/>
      </w:r>
      <w:r>
        <w:tab/>
        <w:t>4'b1101:</w:t>
      </w:r>
    </w:p>
    <w:p w14:paraId="6B197A32" w14:textId="77777777" w:rsidR="00056478" w:rsidRDefault="00056478" w:rsidP="00056478">
      <w:r>
        <w:tab/>
      </w:r>
      <w:r>
        <w:tab/>
      </w:r>
      <w:r>
        <w:tab/>
      </w:r>
      <w:r>
        <w:tab/>
      </w:r>
      <w:r>
        <w:tab/>
      </w:r>
      <w:r>
        <w:tab/>
      </w:r>
      <w:r>
        <w:tab/>
      </w:r>
      <w:r>
        <w:tab/>
        <w:t>begin</w:t>
      </w:r>
    </w:p>
    <w:p w14:paraId="4B71B77D" w14:textId="77777777" w:rsidR="00056478" w:rsidRDefault="00056478" w:rsidP="00056478">
      <w:r>
        <w:tab/>
      </w:r>
      <w:r>
        <w:tab/>
      </w:r>
      <w:r>
        <w:tab/>
      </w:r>
      <w:r>
        <w:tab/>
      </w:r>
      <w:r>
        <w:tab/>
      </w:r>
      <w:r>
        <w:tab/>
      </w:r>
      <w:r>
        <w:tab/>
      </w:r>
      <w:r>
        <w:tab/>
      </w:r>
      <w:r>
        <w:tab/>
        <w:t>key_pressed &lt;= 1;</w:t>
      </w:r>
    </w:p>
    <w:p w14:paraId="649922D4" w14:textId="77777777" w:rsidR="00056478" w:rsidRDefault="00056478" w:rsidP="00056478">
      <w:r>
        <w:tab/>
      </w:r>
      <w:r>
        <w:tab/>
      </w:r>
      <w:r>
        <w:tab/>
      </w:r>
      <w:r>
        <w:tab/>
      </w:r>
      <w:r>
        <w:tab/>
      </w:r>
      <w:r>
        <w:tab/>
      </w:r>
      <w:r>
        <w:tab/>
      </w:r>
      <w:r>
        <w:tab/>
      </w:r>
      <w:r>
        <w:tab/>
        <w:t>key &lt;= 4'b1001;</w:t>
      </w:r>
    </w:p>
    <w:p w14:paraId="61DA18D9" w14:textId="77777777" w:rsidR="00056478" w:rsidRDefault="00056478" w:rsidP="00056478">
      <w:r>
        <w:tab/>
      </w:r>
      <w:r>
        <w:tab/>
      </w:r>
      <w:r>
        <w:tab/>
      </w:r>
      <w:r>
        <w:tab/>
      </w:r>
      <w:r>
        <w:tab/>
      </w:r>
      <w:r>
        <w:tab/>
      </w:r>
      <w:r>
        <w:tab/>
      </w:r>
      <w:r>
        <w:tab/>
        <w:t>end</w:t>
      </w:r>
    </w:p>
    <w:p w14:paraId="06F82403" w14:textId="77777777" w:rsidR="00056478" w:rsidRDefault="00056478" w:rsidP="00056478">
      <w:r>
        <w:tab/>
      </w:r>
      <w:r>
        <w:tab/>
      </w:r>
      <w:r>
        <w:tab/>
      </w:r>
      <w:r>
        <w:tab/>
      </w:r>
      <w:r>
        <w:tab/>
      </w:r>
      <w:r>
        <w:tab/>
      </w:r>
      <w:r>
        <w:tab/>
        <w:t>4'b1110:</w:t>
      </w:r>
    </w:p>
    <w:p w14:paraId="788A3F22" w14:textId="77777777" w:rsidR="00056478" w:rsidRDefault="00056478" w:rsidP="00056478">
      <w:r>
        <w:tab/>
      </w:r>
      <w:r>
        <w:tab/>
      </w:r>
      <w:r>
        <w:tab/>
      </w:r>
      <w:r>
        <w:tab/>
      </w:r>
      <w:r>
        <w:tab/>
      </w:r>
      <w:r>
        <w:tab/>
      </w:r>
      <w:r>
        <w:tab/>
      </w:r>
      <w:r>
        <w:tab/>
        <w:t>begin</w:t>
      </w:r>
    </w:p>
    <w:p w14:paraId="6AA4F675" w14:textId="77777777" w:rsidR="00056478" w:rsidRDefault="00056478" w:rsidP="00056478">
      <w:r>
        <w:tab/>
      </w:r>
      <w:r>
        <w:tab/>
      </w:r>
      <w:r>
        <w:tab/>
      </w:r>
      <w:r>
        <w:tab/>
      </w:r>
      <w:r>
        <w:tab/>
      </w:r>
      <w:r>
        <w:tab/>
      </w:r>
      <w:r>
        <w:tab/>
      </w:r>
      <w:r>
        <w:tab/>
      </w:r>
      <w:r>
        <w:tab/>
        <w:t>key_pressed &lt;= 1;</w:t>
      </w:r>
    </w:p>
    <w:p w14:paraId="558FD120" w14:textId="77777777" w:rsidR="00056478" w:rsidRDefault="00056478" w:rsidP="00056478">
      <w:r>
        <w:tab/>
      </w:r>
      <w:r>
        <w:tab/>
      </w:r>
      <w:r>
        <w:tab/>
      </w:r>
      <w:r>
        <w:tab/>
      </w:r>
      <w:r>
        <w:tab/>
      </w:r>
      <w:r>
        <w:tab/>
      </w:r>
      <w:r>
        <w:tab/>
      </w:r>
      <w:r>
        <w:tab/>
      </w:r>
      <w:r>
        <w:tab/>
        <w:t>key &lt;= 4'b1100;</w:t>
      </w:r>
    </w:p>
    <w:p w14:paraId="0956A4AD" w14:textId="77777777" w:rsidR="00056478" w:rsidRDefault="00056478" w:rsidP="00056478">
      <w:r>
        <w:tab/>
      </w:r>
      <w:r>
        <w:tab/>
      </w:r>
      <w:r>
        <w:tab/>
      </w:r>
      <w:r>
        <w:tab/>
      </w:r>
      <w:r>
        <w:tab/>
      </w:r>
      <w:r>
        <w:tab/>
      </w:r>
      <w:r>
        <w:tab/>
      </w:r>
      <w:r>
        <w:tab/>
        <w:t>end</w:t>
      </w:r>
    </w:p>
    <w:p w14:paraId="5BF8317A" w14:textId="77777777" w:rsidR="00056478" w:rsidRDefault="00056478" w:rsidP="00056478">
      <w:r>
        <w:tab/>
      </w:r>
      <w:r>
        <w:tab/>
      </w:r>
      <w:r>
        <w:tab/>
      </w:r>
      <w:r>
        <w:tab/>
      </w:r>
      <w:r>
        <w:tab/>
      </w:r>
      <w:r>
        <w:tab/>
      </w:r>
      <w:r>
        <w:tab/>
        <w:t>default:</w:t>
      </w:r>
    </w:p>
    <w:p w14:paraId="5B8EEABD" w14:textId="77777777" w:rsidR="00056478" w:rsidRDefault="00056478" w:rsidP="00056478">
      <w:r>
        <w:tab/>
      </w:r>
      <w:r>
        <w:tab/>
      </w:r>
      <w:r>
        <w:tab/>
      </w:r>
      <w:r>
        <w:tab/>
      </w:r>
      <w:r>
        <w:tab/>
      </w:r>
      <w:r>
        <w:tab/>
      </w:r>
      <w:r>
        <w:tab/>
      </w:r>
      <w:r>
        <w:tab/>
        <w:t>begin</w:t>
      </w:r>
    </w:p>
    <w:p w14:paraId="14D03133" w14:textId="77777777" w:rsidR="00056478" w:rsidRDefault="00056478" w:rsidP="00056478">
      <w:r>
        <w:tab/>
      </w:r>
      <w:r>
        <w:tab/>
      </w:r>
      <w:r>
        <w:tab/>
      </w:r>
      <w:r>
        <w:tab/>
      </w:r>
      <w:r>
        <w:tab/>
      </w:r>
      <w:r>
        <w:tab/>
      </w:r>
      <w:r>
        <w:tab/>
      </w:r>
      <w:r>
        <w:tab/>
      </w:r>
      <w:r>
        <w:tab/>
        <w:t>key_pressed &lt;= 0;</w:t>
      </w:r>
    </w:p>
    <w:p w14:paraId="11FC3185" w14:textId="77777777" w:rsidR="00056478" w:rsidRDefault="00056478" w:rsidP="00056478">
      <w:r>
        <w:tab/>
      </w:r>
      <w:r>
        <w:tab/>
      </w:r>
      <w:r>
        <w:tab/>
      </w:r>
      <w:r>
        <w:tab/>
      </w:r>
      <w:r>
        <w:tab/>
      </w:r>
      <w:r>
        <w:tab/>
      </w:r>
      <w:r>
        <w:tab/>
      </w:r>
      <w:r>
        <w:tab/>
      </w:r>
      <w:r>
        <w:tab/>
        <w:t>key &lt;= 4'b0000;</w:t>
      </w:r>
    </w:p>
    <w:p w14:paraId="13047371" w14:textId="77777777" w:rsidR="00056478" w:rsidRDefault="00056478" w:rsidP="00056478">
      <w:r>
        <w:tab/>
      </w:r>
      <w:r>
        <w:tab/>
      </w:r>
      <w:r>
        <w:tab/>
      </w:r>
      <w:r>
        <w:tab/>
      </w:r>
      <w:r>
        <w:tab/>
      </w:r>
      <w:r>
        <w:tab/>
      </w:r>
      <w:r>
        <w:tab/>
      </w:r>
      <w:r>
        <w:tab/>
        <w:t>end</w:t>
      </w:r>
    </w:p>
    <w:p w14:paraId="2CCD6B67" w14:textId="77777777" w:rsidR="00056478" w:rsidRDefault="00056478" w:rsidP="00056478">
      <w:r>
        <w:tab/>
      </w:r>
      <w:r>
        <w:tab/>
      </w:r>
      <w:r>
        <w:tab/>
      </w:r>
      <w:r>
        <w:tab/>
      </w:r>
      <w:r>
        <w:tab/>
        <w:t>endcase</w:t>
      </w:r>
    </w:p>
    <w:p w14:paraId="5F9E0E7B" w14:textId="77777777" w:rsidR="00056478" w:rsidRDefault="00056478" w:rsidP="00056478">
      <w:r>
        <w:tab/>
      </w:r>
      <w:r>
        <w:tab/>
      </w:r>
      <w:r>
        <w:tab/>
      </w:r>
      <w:r>
        <w:tab/>
      </w:r>
      <w:r>
        <w:tab/>
        <w:t>rows &lt;= 4'b1110;</w:t>
      </w:r>
    </w:p>
    <w:p w14:paraId="4D9E6A23" w14:textId="77777777" w:rsidR="00056478" w:rsidRDefault="00056478" w:rsidP="00056478">
      <w:r>
        <w:tab/>
      </w:r>
      <w:r>
        <w:tab/>
      </w:r>
      <w:r>
        <w:tab/>
      </w:r>
      <w:r>
        <w:tab/>
        <w:t>end</w:t>
      </w:r>
    </w:p>
    <w:p w14:paraId="515A984E" w14:textId="77777777" w:rsidR="00056478" w:rsidRDefault="00056478" w:rsidP="00056478">
      <w:r>
        <w:tab/>
      </w:r>
      <w:r>
        <w:tab/>
      </w:r>
      <w:r>
        <w:tab/>
      </w:r>
      <w:r>
        <w:tab/>
        <w:t>2'b11:</w:t>
      </w:r>
    </w:p>
    <w:p w14:paraId="1B91CF24" w14:textId="77777777" w:rsidR="00056478" w:rsidRDefault="00056478" w:rsidP="00056478">
      <w:r>
        <w:tab/>
      </w:r>
      <w:r>
        <w:tab/>
      </w:r>
      <w:r>
        <w:tab/>
      </w:r>
      <w:r>
        <w:tab/>
        <w:t>begin</w:t>
      </w:r>
    </w:p>
    <w:p w14:paraId="43C453A5" w14:textId="77777777" w:rsidR="00056478" w:rsidRDefault="00056478" w:rsidP="00056478">
      <w:r>
        <w:tab/>
      </w:r>
      <w:r>
        <w:tab/>
      </w:r>
      <w:r>
        <w:tab/>
      </w:r>
      <w:r>
        <w:tab/>
      </w:r>
      <w:r>
        <w:tab/>
        <w:t>case (columns)</w:t>
      </w:r>
    </w:p>
    <w:p w14:paraId="5DC9CA4A" w14:textId="77777777" w:rsidR="00056478" w:rsidRDefault="00056478" w:rsidP="00056478">
      <w:r>
        <w:tab/>
      </w:r>
      <w:r>
        <w:tab/>
      </w:r>
      <w:r>
        <w:tab/>
      </w:r>
      <w:r>
        <w:tab/>
      </w:r>
      <w:r>
        <w:tab/>
      </w:r>
      <w:r>
        <w:tab/>
      </w:r>
      <w:r>
        <w:tab/>
        <w:t>4'b0111:</w:t>
      </w:r>
    </w:p>
    <w:p w14:paraId="2162618F" w14:textId="77777777" w:rsidR="00056478" w:rsidRDefault="00056478" w:rsidP="00056478">
      <w:r>
        <w:tab/>
      </w:r>
      <w:r>
        <w:tab/>
      </w:r>
      <w:r>
        <w:tab/>
      </w:r>
      <w:r>
        <w:tab/>
      </w:r>
      <w:r>
        <w:tab/>
      </w:r>
      <w:r>
        <w:tab/>
      </w:r>
      <w:r>
        <w:tab/>
      </w:r>
      <w:r>
        <w:tab/>
        <w:t>begin</w:t>
      </w:r>
    </w:p>
    <w:p w14:paraId="56457B45" w14:textId="77777777" w:rsidR="00056478" w:rsidRDefault="00056478" w:rsidP="00056478">
      <w:r>
        <w:tab/>
      </w:r>
      <w:r>
        <w:tab/>
      </w:r>
      <w:r>
        <w:tab/>
      </w:r>
      <w:r>
        <w:tab/>
      </w:r>
      <w:r>
        <w:tab/>
      </w:r>
      <w:r>
        <w:tab/>
      </w:r>
      <w:r>
        <w:tab/>
      </w:r>
      <w:r>
        <w:tab/>
      </w:r>
      <w:r>
        <w:tab/>
        <w:t>key_pressed &lt;= 1;</w:t>
      </w:r>
    </w:p>
    <w:p w14:paraId="4296FB7B" w14:textId="77777777" w:rsidR="00056478" w:rsidRDefault="00056478" w:rsidP="00056478">
      <w:r>
        <w:tab/>
      </w:r>
      <w:r>
        <w:tab/>
      </w:r>
      <w:r>
        <w:tab/>
      </w:r>
      <w:r>
        <w:tab/>
      </w:r>
      <w:r>
        <w:tab/>
      </w:r>
      <w:r>
        <w:tab/>
      </w:r>
      <w:r>
        <w:tab/>
      </w:r>
      <w:r>
        <w:tab/>
      </w:r>
      <w:r>
        <w:tab/>
        <w:t>key &lt;= 4'b1110;</w:t>
      </w:r>
    </w:p>
    <w:p w14:paraId="353A695D" w14:textId="77777777" w:rsidR="00056478" w:rsidRDefault="00056478" w:rsidP="00056478">
      <w:r>
        <w:tab/>
      </w:r>
      <w:r>
        <w:tab/>
      </w:r>
      <w:r>
        <w:tab/>
      </w:r>
      <w:r>
        <w:tab/>
      </w:r>
      <w:r>
        <w:tab/>
      </w:r>
      <w:r>
        <w:tab/>
      </w:r>
      <w:r>
        <w:tab/>
      </w:r>
      <w:r>
        <w:tab/>
        <w:t>end</w:t>
      </w:r>
    </w:p>
    <w:p w14:paraId="1CE8D9CC" w14:textId="77777777" w:rsidR="00056478" w:rsidRDefault="00056478" w:rsidP="00056478">
      <w:r>
        <w:lastRenderedPageBreak/>
        <w:tab/>
      </w:r>
      <w:r>
        <w:tab/>
      </w:r>
      <w:r>
        <w:tab/>
      </w:r>
      <w:r>
        <w:tab/>
      </w:r>
      <w:r>
        <w:tab/>
      </w:r>
      <w:r>
        <w:tab/>
      </w:r>
      <w:r>
        <w:tab/>
        <w:t>4'b1011:</w:t>
      </w:r>
    </w:p>
    <w:p w14:paraId="2BF825C0" w14:textId="77777777" w:rsidR="00056478" w:rsidRDefault="00056478" w:rsidP="00056478">
      <w:r>
        <w:tab/>
      </w:r>
      <w:r>
        <w:tab/>
      </w:r>
      <w:r>
        <w:tab/>
      </w:r>
      <w:r>
        <w:tab/>
      </w:r>
      <w:r>
        <w:tab/>
      </w:r>
      <w:r>
        <w:tab/>
      </w:r>
      <w:r>
        <w:tab/>
      </w:r>
      <w:r>
        <w:tab/>
        <w:t>begin</w:t>
      </w:r>
    </w:p>
    <w:p w14:paraId="69CD0AE4" w14:textId="77777777" w:rsidR="00056478" w:rsidRDefault="00056478" w:rsidP="00056478">
      <w:r>
        <w:tab/>
      </w:r>
      <w:r>
        <w:tab/>
      </w:r>
      <w:r>
        <w:tab/>
      </w:r>
      <w:r>
        <w:tab/>
      </w:r>
      <w:r>
        <w:tab/>
      </w:r>
      <w:r>
        <w:tab/>
      </w:r>
      <w:r>
        <w:tab/>
      </w:r>
      <w:r>
        <w:tab/>
      </w:r>
      <w:r>
        <w:tab/>
        <w:t>key_pressed &lt;= 1;</w:t>
      </w:r>
    </w:p>
    <w:p w14:paraId="7A27CC5A" w14:textId="77777777" w:rsidR="00056478" w:rsidRDefault="00056478" w:rsidP="00056478">
      <w:r>
        <w:tab/>
      </w:r>
      <w:r>
        <w:tab/>
      </w:r>
      <w:r>
        <w:tab/>
      </w:r>
      <w:r>
        <w:tab/>
      </w:r>
      <w:r>
        <w:tab/>
      </w:r>
      <w:r>
        <w:tab/>
      </w:r>
      <w:r>
        <w:tab/>
      </w:r>
      <w:r>
        <w:tab/>
      </w:r>
      <w:r>
        <w:tab/>
        <w:t>key &lt;= 4'b0000;</w:t>
      </w:r>
    </w:p>
    <w:p w14:paraId="63D79EBD" w14:textId="77777777" w:rsidR="00056478" w:rsidRDefault="00056478" w:rsidP="00056478">
      <w:r>
        <w:tab/>
      </w:r>
      <w:r>
        <w:tab/>
      </w:r>
      <w:r>
        <w:tab/>
      </w:r>
      <w:r>
        <w:tab/>
      </w:r>
      <w:r>
        <w:tab/>
      </w:r>
      <w:r>
        <w:tab/>
      </w:r>
      <w:r>
        <w:tab/>
      </w:r>
      <w:r>
        <w:tab/>
        <w:t>end</w:t>
      </w:r>
    </w:p>
    <w:p w14:paraId="61F1B736" w14:textId="77777777" w:rsidR="00056478" w:rsidRDefault="00056478" w:rsidP="00056478">
      <w:r>
        <w:tab/>
      </w:r>
      <w:r>
        <w:tab/>
      </w:r>
      <w:r>
        <w:tab/>
      </w:r>
      <w:r>
        <w:tab/>
      </w:r>
      <w:r>
        <w:tab/>
      </w:r>
      <w:r>
        <w:tab/>
      </w:r>
      <w:r>
        <w:tab/>
        <w:t>4'b1101:</w:t>
      </w:r>
    </w:p>
    <w:p w14:paraId="110E8ACE" w14:textId="77777777" w:rsidR="00056478" w:rsidRDefault="00056478" w:rsidP="00056478">
      <w:r>
        <w:tab/>
      </w:r>
      <w:r>
        <w:tab/>
      </w:r>
      <w:r>
        <w:tab/>
      </w:r>
      <w:r>
        <w:tab/>
      </w:r>
      <w:r>
        <w:tab/>
      </w:r>
      <w:r>
        <w:tab/>
      </w:r>
      <w:r>
        <w:tab/>
      </w:r>
      <w:r>
        <w:tab/>
        <w:t>begin</w:t>
      </w:r>
    </w:p>
    <w:p w14:paraId="75EFC1CC" w14:textId="77777777" w:rsidR="00056478" w:rsidRDefault="00056478" w:rsidP="00056478">
      <w:r>
        <w:tab/>
      </w:r>
      <w:r>
        <w:tab/>
      </w:r>
      <w:r>
        <w:tab/>
      </w:r>
      <w:r>
        <w:tab/>
      </w:r>
      <w:r>
        <w:tab/>
      </w:r>
      <w:r>
        <w:tab/>
      </w:r>
      <w:r>
        <w:tab/>
      </w:r>
      <w:r>
        <w:tab/>
      </w:r>
      <w:r>
        <w:tab/>
        <w:t>key_pressed &lt;= 1;</w:t>
      </w:r>
    </w:p>
    <w:p w14:paraId="09EA9B76" w14:textId="77777777" w:rsidR="00056478" w:rsidRDefault="00056478" w:rsidP="00056478">
      <w:r>
        <w:tab/>
      </w:r>
      <w:r>
        <w:tab/>
      </w:r>
      <w:r>
        <w:tab/>
      </w:r>
      <w:r>
        <w:tab/>
      </w:r>
      <w:r>
        <w:tab/>
      </w:r>
      <w:r>
        <w:tab/>
      </w:r>
      <w:r>
        <w:tab/>
      </w:r>
      <w:r>
        <w:tab/>
      </w:r>
      <w:r>
        <w:tab/>
        <w:t>key &lt;= 4'b1111;</w:t>
      </w:r>
    </w:p>
    <w:p w14:paraId="085AA429" w14:textId="77777777" w:rsidR="00056478" w:rsidRDefault="00056478" w:rsidP="00056478">
      <w:r>
        <w:tab/>
      </w:r>
      <w:r>
        <w:tab/>
      </w:r>
      <w:r>
        <w:tab/>
      </w:r>
      <w:r>
        <w:tab/>
      </w:r>
      <w:r>
        <w:tab/>
      </w:r>
      <w:r>
        <w:tab/>
      </w:r>
      <w:r>
        <w:tab/>
      </w:r>
      <w:r>
        <w:tab/>
        <w:t>end</w:t>
      </w:r>
    </w:p>
    <w:p w14:paraId="18586568" w14:textId="77777777" w:rsidR="00056478" w:rsidRDefault="00056478" w:rsidP="00056478">
      <w:r>
        <w:tab/>
      </w:r>
      <w:r>
        <w:tab/>
      </w:r>
      <w:r>
        <w:tab/>
      </w:r>
      <w:r>
        <w:tab/>
      </w:r>
      <w:r>
        <w:tab/>
      </w:r>
      <w:r>
        <w:tab/>
      </w:r>
      <w:r>
        <w:tab/>
        <w:t>4'b1110:</w:t>
      </w:r>
    </w:p>
    <w:p w14:paraId="1236F637" w14:textId="77777777" w:rsidR="00056478" w:rsidRDefault="00056478" w:rsidP="00056478">
      <w:r>
        <w:tab/>
      </w:r>
      <w:r>
        <w:tab/>
      </w:r>
      <w:r>
        <w:tab/>
      </w:r>
      <w:r>
        <w:tab/>
      </w:r>
      <w:r>
        <w:tab/>
      </w:r>
      <w:r>
        <w:tab/>
      </w:r>
      <w:r>
        <w:tab/>
      </w:r>
      <w:r>
        <w:tab/>
        <w:t>begin</w:t>
      </w:r>
    </w:p>
    <w:p w14:paraId="61904EA1" w14:textId="77777777" w:rsidR="00056478" w:rsidRDefault="00056478" w:rsidP="00056478">
      <w:r>
        <w:tab/>
      </w:r>
      <w:r>
        <w:tab/>
      </w:r>
      <w:r>
        <w:tab/>
      </w:r>
      <w:r>
        <w:tab/>
      </w:r>
      <w:r>
        <w:tab/>
      </w:r>
      <w:r>
        <w:tab/>
      </w:r>
      <w:r>
        <w:tab/>
      </w:r>
      <w:r>
        <w:tab/>
      </w:r>
      <w:r>
        <w:tab/>
        <w:t>key_pressed &lt;= 1;</w:t>
      </w:r>
    </w:p>
    <w:p w14:paraId="78256E98" w14:textId="77777777" w:rsidR="00056478" w:rsidRDefault="00056478" w:rsidP="00056478">
      <w:r>
        <w:tab/>
      </w:r>
      <w:r>
        <w:tab/>
      </w:r>
      <w:r>
        <w:tab/>
      </w:r>
      <w:r>
        <w:tab/>
      </w:r>
      <w:r>
        <w:tab/>
      </w:r>
      <w:r>
        <w:tab/>
      </w:r>
      <w:r>
        <w:tab/>
      </w:r>
      <w:r>
        <w:tab/>
      </w:r>
      <w:r>
        <w:tab/>
        <w:t>key &lt;= 4'b1101;</w:t>
      </w:r>
    </w:p>
    <w:p w14:paraId="4F10C3F0" w14:textId="77777777" w:rsidR="00056478" w:rsidRDefault="00056478" w:rsidP="00056478">
      <w:r>
        <w:tab/>
      </w:r>
      <w:r>
        <w:tab/>
      </w:r>
      <w:r>
        <w:tab/>
      </w:r>
      <w:r>
        <w:tab/>
      </w:r>
      <w:r>
        <w:tab/>
      </w:r>
      <w:r>
        <w:tab/>
      </w:r>
      <w:r>
        <w:tab/>
      </w:r>
      <w:r>
        <w:tab/>
        <w:t>end</w:t>
      </w:r>
    </w:p>
    <w:p w14:paraId="5139BECE" w14:textId="77777777" w:rsidR="00056478" w:rsidRDefault="00056478" w:rsidP="00056478">
      <w:r>
        <w:tab/>
      </w:r>
      <w:r>
        <w:tab/>
      </w:r>
      <w:r>
        <w:tab/>
      </w:r>
      <w:r>
        <w:tab/>
      </w:r>
      <w:r>
        <w:tab/>
      </w:r>
      <w:r>
        <w:tab/>
      </w:r>
      <w:r>
        <w:tab/>
        <w:t>default:</w:t>
      </w:r>
    </w:p>
    <w:p w14:paraId="2F59BEE7" w14:textId="77777777" w:rsidR="00056478" w:rsidRDefault="00056478" w:rsidP="00056478">
      <w:r>
        <w:tab/>
      </w:r>
      <w:r>
        <w:tab/>
      </w:r>
      <w:r>
        <w:tab/>
      </w:r>
      <w:r>
        <w:tab/>
      </w:r>
      <w:r>
        <w:tab/>
      </w:r>
      <w:r>
        <w:tab/>
      </w:r>
      <w:r>
        <w:tab/>
      </w:r>
      <w:r>
        <w:tab/>
        <w:t>begin</w:t>
      </w:r>
    </w:p>
    <w:p w14:paraId="20FD6422" w14:textId="77777777" w:rsidR="00056478" w:rsidRDefault="00056478" w:rsidP="00056478">
      <w:r>
        <w:tab/>
      </w:r>
      <w:r>
        <w:tab/>
      </w:r>
      <w:r>
        <w:tab/>
      </w:r>
      <w:r>
        <w:tab/>
      </w:r>
      <w:r>
        <w:tab/>
      </w:r>
      <w:r>
        <w:tab/>
      </w:r>
      <w:r>
        <w:tab/>
      </w:r>
      <w:r>
        <w:tab/>
      </w:r>
      <w:r>
        <w:tab/>
        <w:t>key_pressed &lt;= 0;</w:t>
      </w:r>
    </w:p>
    <w:p w14:paraId="33F73961" w14:textId="77777777" w:rsidR="00056478" w:rsidRDefault="00056478" w:rsidP="00056478">
      <w:r>
        <w:tab/>
      </w:r>
      <w:r>
        <w:tab/>
      </w:r>
      <w:r>
        <w:tab/>
      </w:r>
      <w:r>
        <w:tab/>
      </w:r>
      <w:r>
        <w:tab/>
      </w:r>
      <w:r>
        <w:tab/>
      </w:r>
      <w:r>
        <w:tab/>
      </w:r>
      <w:r>
        <w:tab/>
      </w:r>
      <w:r>
        <w:tab/>
        <w:t>key &lt;= 4'b0000;</w:t>
      </w:r>
    </w:p>
    <w:p w14:paraId="2E610D97" w14:textId="77777777" w:rsidR="00056478" w:rsidRDefault="00056478" w:rsidP="00056478">
      <w:r>
        <w:tab/>
      </w:r>
      <w:r>
        <w:tab/>
      </w:r>
      <w:r>
        <w:tab/>
      </w:r>
      <w:r>
        <w:tab/>
      </w:r>
      <w:r>
        <w:tab/>
      </w:r>
      <w:r>
        <w:tab/>
      </w:r>
      <w:r>
        <w:tab/>
      </w:r>
      <w:r>
        <w:tab/>
        <w:t>end</w:t>
      </w:r>
    </w:p>
    <w:p w14:paraId="5C531B0B" w14:textId="77777777" w:rsidR="00056478" w:rsidRDefault="00056478" w:rsidP="00056478">
      <w:r>
        <w:tab/>
      </w:r>
      <w:r>
        <w:tab/>
      </w:r>
      <w:r>
        <w:tab/>
      </w:r>
      <w:r>
        <w:tab/>
      </w:r>
      <w:r>
        <w:tab/>
        <w:t>endcase</w:t>
      </w:r>
    </w:p>
    <w:p w14:paraId="7B414FE1" w14:textId="77777777" w:rsidR="00056478" w:rsidRDefault="00056478" w:rsidP="00056478">
      <w:r>
        <w:tab/>
      </w:r>
      <w:r>
        <w:tab/>
      </w:r>
      <w:r>
        <w:tab/>
      </w:r>
      <w:r>
        <w:tab/>
      </w:r>
      <w:r>
        <w:tab/>
        <w:t>rows &lt;= 4'b0111;</w:t>
      </w:r>
    </w:p>
    <w:p w14:paraId="13A2779B" w14:textId="77777777" w:rsidR="00056478" w:rsidRDefault="00056478" w:rsidP="00056478">
      <w:r>
        <w:tab/>
      </w:r>
      <w:r>
        <w:tab/>
      </w:r>
      <w:r>
        <w:tab/>
      </w:r>
      <w:r>
        <w:tab/>
        <w:t>end</w:t>
      </w:r>
    </w:p>
    <w:p w14:paraId="5AD33B5E" w14:textId="77777777" w:rsidR="00056478" w:rsidRDefault="00056478" w:rsidP="00056478">
      <w:r>
        <w:tab/>
      </w:r>
      <w:r>
        <w:tab/>
      </w:r>
      <w:r>
        <w:tab/>
      </w:r>
      <w:r>
        <w:tab/>
        <w:t>default:</w:t>
      </w:r>
    </w:p>
    <w:p w14:paraId="7499589E" w14:textId="77777777" w:rsidR="00056478" w:rsidRDefault="00056478" w:rsidP="00056478">
      <w:r>
        <w:tab/>
      </w:r>
      <w:r>
        <w:tab/>
      </w:r>
      <w:r>
        <w:tab/>
      </w:r>
      <w:r>
        <w:tab/>
      </w:r>
      <w:r>
        <w:tab/>
        <w:t>begin</w:t>
      </w:r>
    </w:p>
    <w:p w14:paraId="39E98C93" w14:textId="77777777" w:rsidR="00056478" w:rsidRDefault="00056478" w:rsidP="00056478">
      <w:r>
        <w:tab/>
      </w:r>
      <w:r>
        <w:tab/>
      </w:r>
      <w:r>
        <w:tab/>
      </w:r>
      <w:r>
        <w:tab/>
      </w:r>
      <w:r>
        <w:tab/>
      </w:r>
      <w:r>
        <w:tab/>
        <w:t>key &lt;= 4'bzzzz;</w:t>
      </w:r>
    </w:p>
    <w:p w14:paraId="4FC2C1E3" w14:textId="77777777" w:rsidR="00056478" w:rsidRDefault="00056478" w:rsidP="00056478">
      <w:r>
        <w:tab/>
      </w:r>
      <w:r>
        <w:tab/>
      </w:r>
      <w:r>
        <w:tab/>
      </w:r>
      <w:r>
        <w:tab/>
      </w:r>
      <w:r>
        <w:tab/>
      </w:r>
      <w:r>
        <w:tab/>
        <w:t>key_pressed &lt;= 0;</w:t>
      </w:r>
    </w:p>
    <w:p w14:paraId="7D94FD2C" w14:textId="77777777" w:rsidR="00056478" w:rsidRDefault="00056478" w:rsidP="00056478">
      <w:r>
        <w:tab/>
      </w:r>
      <w:r>
        <w:tab/>
      </w:r>
      <w:r>
        <w:tab/>
      </w:r>
      <w:r>
        <w:tab/>
      </w:r>
      <w:r>
        <w:tab/>
        <w:t>end</w:t>
      </w:r>
    </w:p>
    <w:p w14:paraId="57C18DC6" w14:textId="77777777" w:rsidR="00056478" w:rsidRDefault="00056478" w:rsidP="00056478">
      <w:r>
        <w:tab/>
      </w:r>
      <w:r>
        <w:tab/>
        <w:t>endcase</w:t>
      </w:r>
    </w:p>
    <w:p w14:paraId="3768CA75" w14:textId="77777777" w:rsidR="00056478" w:rsidRDefault="00056478" w:rsidP="00056478">
      <w:r>
        <w:lastRenderedPageBreak/>
        <w:tab/>
        <w:t>end</w:t>
      </w:r>
    </w:p>
    <w:p w14:paraId="2DDD33BF" w14:textId="4A2BC910" w:rsidR="00056478" w:rsidRPr="00056478" w:rsidRDefault="00056478" w:rsidP="00056478">
      <w:r>
        <w:t>endmodule</w:t>
      </w:r>
    </w:p>
    <w:p w14:paraId="6E6F3B77" w14:textId="0CCD4D7F" w:rsidR="004902F1" w:rsidRDefault="004902F1" w:rsidP="004902F1">
      <w:pPr>
        <w:pStyle w:val="Heading3"/>
      </w:pPr>
      <w:r>
        <w:tab/>
      </w:r>
      <w:bookmarkStart w:id="30" w:name="_Toc96765403"/>
      <w:r>
        <w:t>A-</w:t>
      </w:r>
      <w:r>
        <w:t>4</w:t>
      </w:r>
      <w:r>
        <w:t>.d key_sequence_gen</w:t>
      </w:r>
      <w:bookmarkEnd w:id="30"/>
    </w:p>
    <w:p w14:paraId="0D25E647" w14:textId="77777777" w:rsidR="00056478" w:rsidRDefault="00056478" w:rsidP="00056478">
      <w:r>
        <w:t>module key_sequence_gen(</w:t>
      </w:r>
    </w:p>
    <w:p w14:paraId="01FFDDB4" w14:textId="77777777" w:rsidR="00056478" w:rsidRDefault="00056478" w:rsidP="00056478">
      <w:r>
        <w:tab/>
        <w:t>input clk,</w:t>
      </w:r>
    </w:p>
    <w:p w14:paraId="4FE906CD" w14:textId="77777777" w:rsidR="00056478" w:rsidRDefault="00056478" w:rsidP="00056478">
      <w:r>
        <w:tab/>
        <w:t>input key_pressed,</w:t>
      </w:r>
    </w:p>
    <w:p w14:paraId="39B6BA18" w14:textId="77777777" w:rsidR="00056478" w:rsidRDefault="00056478" w:rsidP="00056478">
      <w:r>
        <w:tab/>
        <w:t>input times_up,</w:t>
      </w:r>
    </w:p>
    <w:p w14:paraId="320E1079" w14:textId="77777777" w:rsidR="00056478" w:rsidRDefault="00056478" w:rsidP="00056478">
      <w:r>
        <w:tab/>
        <w:t>input [3:0] key,</w:t>
      </w:r>
    </w:p>
    <w:p w14:paraId="609ABF0E" w14:textId="77777777" w:rsidR="00056478" w:rsidRDefault="00056478" w:rsidP="00056478">
      <w:r>
        <w:tab/>
        <w:t>output reg reset,</w:t>
      </w:r>
    </w:p>
    <w:p w14:paraId="2BA078C5" w14:textId="77777777" w:rsidR="00056478" w:rsidRDefault="00056478" w:rsidP="00056478">
      <w:r>
        <w:tab/>
        <w:t>output reg [15:0] sequence,</w:t>
      </w:r>
    </w:p>
    <w:p w14:paraId="4645DAA2" w14:textId="77777777" w:rsidR="00056478" w:rsidRDefault="00056478" w:rsidP="00056478">
      <w:r>
        <w:tab/>
        <w:t>output reg kp,</w:t>
      </w:r>
    </w:p>
    <w:p w14:paraId="00E1541E" w14:textId="77777777" w:rsidR="00056478" w:rsidRDefault="00056478" w:rsidP="00056478">
      <w:r>
        <w:tab/>
        <w:t>output reg [15:0] temp,</w:t>
      </w:r>
    </w:p>
    <w:p w14:paraId="5F64BF84" w14:textId="77777777" w:rsidR="00056478" w:rsidRDefault="00056478" w:rsidP="00056478">
      <w:r>
        <w:tab/>
        <w:t>output reg new_seq</w:t>
      </w:r>
    </w:p>
    <w:p w14:paraId="371402C5" w14:textId="77777777" w:rsidR="00056478" w:rsidRDefault="00056478" w:rsidP="00056478">
      <w:r>
        <w:t>);</w:t>
      </w:r>
    </w:p>
    <w:p w14:paraId="15BB2060" w14:textId="77777777" w:rsidR="00056478" w:rsidRDefault="00056478" w:rsidP="00056478"/>
    <w:p w14:paraId="46D5D06D" w14:textId="77777777" w:rsidR="00056478" w:rsidRDefault="00056478" w:rsidP="00056478">
      <w:r>
        <w:t>reg [2:0] state;</w:t>
      </w:r>
    </w:p>
    <w:p w14:paraId="13A9BF5D" w14:textId="77777777" w:rsidR="00056478" w:rsidRDefault="00056478" w:rsidP="00056478"/>
    <w:p w14:paraId="721F1D7C" w14:textId="77777777" w:rsidR="00056478" w:rsidRDefault="00056478" w:rsidP="00056478">
      <w:r>
        <w:t>/* Creation of states*/</w:t>
      </w:r>
    </w:p>
    <w:p w14:paraId="2EBB21EC" w14:textId="77777777" w:rsidR="00056478" w:rsidRDefault="00056478" w:rsidP="00056478">
      <w:r>
        <w:t xml:space="preserve">parameter Idle </w:t>
      </w:r>
      <w:r>
        <w:tab/>
      </w:r>
      <w:r>
        <w:tab/>
        <w:t>= 3'b000,</w:t>
      </w:r>
    </w:p>
    <w:p w14:paraId="5C112895" w14:textId="77777777" w:rsidR="00056478" w:rsidRDefault="00056478" w:rsidP="00056478">
      <w:r>
        <w:tab/>
      </w:r>
      <w:r>
        <w:tab/>
      </w:r>
      <w:r>
        <w:tab/>
        <w:t xml:space="preserve"> First </w:t>
      </w:r>
      <w:r>
        <w:tab/>
      </w:r>
      <w:r>
        <w:tab/>
        <w:t>= 3'b001,</w:t>
      </w:r>
    </w:p>
    <w:p w14:paraId="194ED1C5" w14:textId="77777777" w:rsidR="00056478" w:rsidRDefault="00056478" w:rsidP="00056478">
      <w:r>
        <w:tab/>
      </w:r>
      <w:r>
        <w:tab/>
      </w:r>
      <w:r>
        <w:tab/>
        <w:t xml:space="preserve"> Second </w:t>
      </w:r>
      <w:r>
        <w:tab/>
      </w:r>
      <w:r>
        <w:tab/>
        <w:t>= 3'b010,</w:t>
      </w:r>
    </w:p>
    <w:p w14:paraId="7FD22CC8" w14:textId="77777777" w:rsidR="00056478" w:rsidRDefault="00056478" w:rsidP="00056478">
      <w:r>
        <w:tab/>
      </w:r>
      <w:r>
        <w:tab/>
      </w:r>
      <w:r>
        <w:tab/>
        <w:t xml:space="preserve"> Third </w:t>
      </w:r>
      <w:r>
        <w:tab/>
      </w:r>
      <w:r>
        <w:tab/>
        <w:t>= 3'b011,</w:t>
      </w:r>
    </w:p>
    <w:p w14:paraId="3D0CFA07" w14:textId="77777777" w:rsidR="00056478" w:rsidRDefault="00056478" w:rsidP="00056478">
      <w:r>
        <w:tab/>
      </w:r>
      <w:r>
        <w:tab/>
      </w:r>
      <w:r>
        <w:tab/>
        <w:t xml:space="preserve"> Fourth </w:t>
      </w:r>
      <w:r>
        <w:tab/>
      </w:r>
      <w:r>
        <w:tab/>
        <w:t>= 3'b101,</w:t>
      </w:r>
    </w:p>
    <w:p w14:paraId="35E0C4AC" w14:textId="77777777" w:rsidR="00056478" w:rsidRDefault="00056478" w:rsidP="00056478">
      <w:r>
        <w:tab/>
      </w:r>
      <w:r>
        <w:tab/>
      </w:r>
      <w:r>
        <w:tab/>
        <w:t xml:space="preserve"> Fifth</w:t>
      </w:r>
      <w:r>
        <w:tab/>
      </w:r>
      <w:r>
        <w:tab/>
        <w:t>= 3'b110,</w:t>
      </w:r>
    </w:p>
    <w:p w14:paraId="0AE5C411" w14:textId="77777777" w:rsidR="00056478" w:rsidRDefault="00056478" w:rsidP="00056478">
      <w:r>
        <w:tab/>
      </w:r>
      <w:r>
        <w:tab/>
      </w:r>
      <w:r>
        <w:tab/>
        <w:t xml:space="preserve"> Output</w:t>
      </w:r>
      <w:r>
        <w:tab/>
        <w:t xml:space="preserve"> </w:t>
      </w:r>
      <w:r>
        <w:tab/>
        <w:t>= 3'b111;</w:t>
      </w:r>
    </w:p>
    <w:p w14:paraId="2B9F81E4" w14:textId="77777777" w:rsidR="00056478" w:rsidRDefault="00056478" w:rsidP="00056478">
      <w:r>
        <w:tab/>
      </w:r>
      <w:r>
        <w:tab/>
      </w:r>
      <w:r>
        <w:tab/>
        <w:t xml:space="preserve"> </w:t>
      </w:r>
    </w:p>
    <w:p w14:paraId="2146C6C5" w14:textId="77777777" w:rsidR="00056478" w:rsidRDefault="00056478" w:rsidP="00056478">
      <w:r>
        <w:t>/*Initial block for testbench*/</w:t>
      </w:r>
    </w:p>
    <w:p w14:paraId="33443D39" w14:textId="77777777" w:rsidR="00056478" w:rsidRDefault="00056478" w:rsidP="00056478">
      <w:r>
        <w:t>initial</w:t>
      </w:r>
    </w:p>
    <w:p w14:paraId="5BED7C63" w14:textId="77777777" w:rsidR="00056478" w:rsidRDefault="00056478" w:rsidP="00056478">
      <w:r>
        <w:tab/>
        <w:t>begin</w:t>
      </w:r>
    </w:p>
    <w:p w14:paraId="40C9C326" w14:textId="77777777" w:rsidR="00056478" w:rsidRDefault="00056478" w:rsidP="00056478">
      <w:r>
        <w:lastRenderedPageBreak/>
        <w:tab/>
      </w:r>
      <w:r>
        <w:tab/>
        <w:t>reset &lt;= 0;</w:t>
      </w:r>
    </w:p>
    <w:p w14:paraId="175052D6" w14:textId="77777777" w:rsidR="00056478" w:rsidRDefault="00056478" w:rsidP="00056478">
      <w:r>
        <w:tab/>
      </w:r>
      <w:r>
        <w:tab/>
        <w:t>sequence &lt;= 0;</w:t>
      </w:r>
    </w:p>
    <w:p w14:paraId="7F86A0E6" w14:textId="77777777" w:rsidR="00056478" w:rsidRDefault="00056478" w:rsidP="00056478">
      <w:r>
        <w:tab/>
      </w:r>
      <w:r>
        <w:tab/>
        <w:t>kp &lt;= 0;</w:t>
      </w:r>
    </w:p>
    <w:p w14:paraId="6AD78A7E" w14:textId="77777777" w:rsidR="00056478" w:rsidRDefault="00056478" w:rsidP="00056478">
      <w:r>
        <w:tab/>
      </w:r>
      <w:r>
        <w:tab/>
        <w:t>state &lt;= Idle;</w:t>
      </w:r>
    </w:p>
    <w:p w14:paraId="69E8F630" w14:textId="77777777" w:rsidR="00056478" w:rsidRDefault="00056478" w:rsidP="00056478">
      <w:r>
        <w:tab/>
      </w:r>
      <w:r>
        <w:tab/>
        <w:t>temp &lt;= 0;</w:t>
      </w:r>
    </w:p>
    <w:p w14:paraId="2939775D" w14:textId="77777777" w:rsidR="00056478" w:rsidRDefault="00056478" w:rsidP="00056478">
      <w:r>
        <w:tab/>
        <w:t>end</w:t>
      </w:r>
    </w:p>
    <w:p w14:paraId="1CA50227" w14:textId="77777777" w:rsidR="00056478" w:rsidRDefault="00056478" w:rsidP="00056478">
      <w:r>
        <w:tab/>
      </w:r>
    </w:p>
    <w:p w14:paraId="01506412" w14:textId="77777777" w:rsidR="00056478" w:rsidRDefault="00056478" w:rsidP="00056478">
      <w:r>
        <w:tab/>
      </w:r>
    </w:p>
    <w:p w14:paraId="041BA81C" w14:textId="77777777" w:rsidR="00056478" w:rsidRDefault="00056478" w:rsidP="00056478">
      <w:r>
        <w:tab/>
        <w:t>always @(posedge clk)</w:t>
      </w:r>
    </w:p>
    <w:p w14:paraId="340CFC09" w14:textId="77777777" w:rsidR="00056478" w:rsidRDefault="00056478" w:rsidP="00056478">
      <w:r>
        <w:tab/>
      </w:r>
      <w:r>
        <w:tab/>
        <w:t>begin</w:t>
      </w:r>
    </w:p>
    <w:p w14:paraId="712DBDA4" w14:textId="77777777" w:rsidR="00056478" w:rsidRDefault="00056478" w:rsidP="00056478">
      <w:r>
        <w:tab/>
      </w:r>
      <w:r>
        <w:tab/>
      </w:r>
      <w:r>
        <w:tab/>
        <w:t>if(times_up == 1)</w:t>
      </w:r>
      <w:r>
        <w:tab/>
      </w:r>
      <w:r>
        <w:tab/>
        <w:t>//check for reset</w:t>
      </w:r>
    </w:p>
    <w:p w14:paraId="02D12B5D" w14:textId="77777777" w:rsidR="00056478" w:rsidRDefault="00056478" w:rsidP="00056478">
      <w:r>
        <w:tab/>
      </w:r>
      <w:r>
        <w:tab/>
      </w:r>
      <w:r>
        <w:tab/>
      </w:r>
      <w:r>
        <w:tab/>
        <w:t>begin</w:t>
      </w:r>
    </w:p>
    <w:p w14:paraId="2D794483" w14:textId="77777777" w:rsidR="00056478" w:rsidRDefault="00056478" w:rsidP="00056478">
      <w:r>
        <w:tab/>
      </w:r>
      <w:r>
        <w:tab/>
      </w:r>
      <w:r>
        <w:tab/>
      </w:r>
      <w:r>
        <w:tab/>
      </w:r>
      <w:r>
        <w:tab/>
        <w:t>sequence &lt;= 0;</w:t>
      </w:r>
    </w:p>
    <w:p w14:paraId="20461223" w14:textId="77777777" w:rsidR="00056478" w:rsidRDefault="00056478" w:rsidP="00056478">
      <w:r>
        <w:tab/>
      </w:r>
      <w:r>
        <w:tab/>
      </w:r>
      <w:r>
        <w:tab/>
      </w:r>
      <w:r>
        <w:tab/>
      </w:r>
      <w:r>
        <w:tab/>
        <w:t>kp &lt;= 0;</w:t>
      </w:r>
    </w:p>
    <w:p w14:paraId="3B328A34" w14:textId="77777777" w:rsidR="00056478" w:rsidRDefault="00056478" w:rsidP="00056478">
      <w:r>
        <w:tab/>
      </w:r>
      <w:r>
        <w:tab/>
      </w:r>
      <w:r>
        <w:tab/>
      </w:r>
      <w:r>
        <w:tab/>
      </w:r>
      <w:r>
        <w:tab/>
        <w:t>temp &lt;= 0;</w:t>
      </w:r>
    </w:p>
    <w:p w14:paraId="1CECBD4B" w14:textId="77777777" w:rsidR="00056478" w:rsidRDefault="00056478" w:rsidP="00056478">
      <w:r>
        <w:tab/>
      </w:r>
      <w:r>
        <w:tab/>
      </w:r>
      <w:r>
        <w:tab/>
      </w:r>
      <w:r>
        <w:tab/>
      </w:r>
      <w:r>
        <w:tab/>
        <w:t>state = Output;</w:t>
      </w:r>
    </w:p>
    <w:p w14:paraId="412695E7" w14:textId="77777777" w:rsidR="00056478" w:rsidRDefault="00056478" w:rsidP="00056478">
      <w:r>
        <w:tab/>
      </w:r>
      <w:r>
        <w:tab/>
      </w:r>
      <w:r>
        <w:tab/>
      </w:r>
      <w:r>
        <w:tab/>
        <w:t>end</w:t>
      </w:r>
    </w:p>
    <w:p w14:paraId="0051867B" w14:textId="77777777" w:rsidR="00056478" w:rsidRDefault="00056478" w:rsidP="00056478">
      <w:r>
        <w:tab/>
      </w:r>
      <w:r>
        <w:tab/>
      </w:r>
      <w:r>
        <w:tab/>
        <w:t>case(state)</w:t>
      </w:r>
    </w:p>
    <w:p w14:paraId="52A0BBB4" w14:textId="77777777" w:rsidR="00056478" w:rsidRDefault="00056478" w:rsidP="00056478">
      <w:r>
        <w:tab/>
      </w:r>
      <w:r>
        <w:tab/>
      </w:r>
      <w:r>
        <w:tab/>
      </w:r>
      <w:r>
        <w:tab/>
        <w:t>Idle:</w:t>
      </w:r>
    </w:p>
    <w:p w14:paraId="7B4DC9DF" w14:textId="77777777" w:rsidR="00056478" w:rsidRDefault="00056478" w:rsidP="00056478">
      <w:r>
        <w:tab/>
      </w:r>
      <w:r>
        <w:tab/>
      </w:r>
      <w:r>
        <w:tab/>
      </w:r>
      <w:r>
        <w:tab/>
      </w:r>
      <w:r>
        <w:tab/>
        <w:t>begin</w:t>
      </w:r>
    </w:p>
    <w:p w14:paraId="7246644C" w14:textId="77777777" w:rsidR="00056478" w:rsidRDefault="00056478" w:rsidP="00056478">
      <w:r>
        <w:tab/>
      </w:r>
      <w:r>
        <w:tab/>
      </w:r>
      <w:r>
        <w:tab/>
      </w:r>
      <w:r>
        <w:tab/>
      </w:r>
      <w:r>
        <w:tab/>
      </w:r>
      <w:r>
        <w:tab/>
        <w:t>new_seq &lt;= 0;</w:t>
      </w:r>
    </w:p>
    <w:p w14:paraId="1182B438" w14:textId="77777777" w:rsidR="00056478" w:rsidRDefault="00056478" w:rsidP="00056478">
      <w:r>
        <w:tab/>
      </w:r>
      <w:r>
        <w:tab/>
      </w:r>
      <w:r>
        <w:tab/>
      </w:r>
      <w:r>
        <w:tab/>
      </w:r>
      <w:r>
        <w:tab/>
      </w:r>
      <w:r>
        <w:tab/>
        <w:t>temp &lt;= 16'b1111111111111111;</w:t>
      </w:r>
    </w:p>
    <w:p w14:paraId="5E487E84" w14:textId="77777777" w:rsidR="00056478" w:rsidRDefault="00056478" w:rsidP="00056478">
      <w:r>
        <w:tab/>
      </w:r>
      <w:r>
        <w:tab/>
      </w:r>
      <w:r>
        <w:tab/>
      </w:r>
      <w:r>
        <w:tab/>
      </w:r>
      <w:r>
        <w:tab/>
      </w:r>
      <w:r>
        <w:tab/>
        <w:t>if(key_pressed)</w:t>
      </w:r>
      <w:r>
        <w:tab/>
      </w:r>
      <w:r>
        <w:tab/>
      </w:r>
      <w:r>
        <w:tab/>
      </w:r>
      <w:r>
        <w:tab/>
        <w:t xml:space="preserve">//when key pressed insert value into sequence and move states </w:t>
      </w:r>
    </w:p>
    <w:p w14:paraId="1E2A744F" w14:textId="77777777" w:rsidR="00056478" w:rsidRDefault="00056478" w:rsidP="00056478">
      <w:r>
        <w:tab/>
      </w:r>
      <w:r>
        <w:tab/>
      </w:r>
      <w:r>
        <w:tab/>
      </w:r>
      <w:r>
        <w:tab/>
      </w:r>
      <w:r>
        <w:tab/>
      </w:r>
      <w:r>
        <w:tab/>
      </w:r>
      <w:r>
        <w:tab/>
        <w:t>begin</w:t>
      </w:r>
    </w:p>
    <w:p w14:paraId="5DBCB2D2" w14:textId="77777777" w:rsidR="00056478" w:rsidRDefault="00056478" w:rsidP="00056478">
      <w:r>
        <w:tab/>
      </w:r>
      <w:r>
        <w:tab/>
      </w:r>
      <w:r>
        <w:tab/>
      </w:r>
      <w:r>
        <w:tab/>
      </w:r>
      <w:r>
        <w:tab/>
      </w:r>
      <w:r>
        <w:tab/>
      </w:r>
      <w:r>
        <w:tab/>
      </w:r>
      <w:r>
        <w:tab/>
        <w:t>kp &lt;= 1;</w:t>
      </w:r>
    </w:p>
    <w:p w14:paraId="2B24FE01" w14:textId="77777777" w:rsidR="00056478" w:rsidRDefault="00056478" w:rsidP="00056478">
      <w:r>
        <w:tab/>
      </w:r>
      <w:r>
        <w:tab/>
      </w:r>
      <w:r>
        <w:tab/>
      </w:r>
      <w:r>
        <w:tab/>
      </w:r>
      <w:r>
        <w:tab/>
      </w:r>
      <w:r>
        <w:tab/>
      </w:r>
      <w:r>
        <w:tab/>
      </w:r>
      <w:r>
        <w:tab/>
        <w:t>state &lt;= First;</w:t>
      </w:r>
    </w:p>
    <w:p w14:paraId="45312C6D" w14:textId="77777777" w:rsidR="00056478" w:rsidRDefault="00056478" w:rsidP="00056478">
      <w:r>
        <w:tab/>
      </w:r>
      <w:r>
        <w:tab/>
      </w:r>
      <w:r>
        <w:tab/>
      </w:r>
      <w:r>
        <w:tab/>
      </w:r>
      <w:r>
        <w:tab/>
      </w:r>
      <w:r>
        <w:tab/>
      </w:r>
      <w:r>
        <w:tab/>
        <w:t>end</w:t>
      </w:r>
    </w:p>
    <w:p w14:paraId="0A82370E" w14:textId="77777777" w:rsidR="00056478" w:rsidRDefault="00056478" w:rsidP="00056478">
      <w:r>
        <w:tab/>
      </w:r>
      <w:r>
        <w:tab/>
      </w:r>
      <w:r>
        <w:tab/>
      </w:r>
      <w:r>
        <w:tab/>
      </w:r>
      <w:r>
        <w:tab/>
      </w:r>
      <w:r>
        <w:tab/>
        <w:t>else</w:t>
      </w:r>
    </w:p>
    <w:p w14:paraId="4086C550" w14:textId="77777777" w:rsidR="00056478" w:rsidRDefault="00056478" w:rsidP="00056478">
      <w:r>
        <w:lastRenderedPageBreak/>
        <w:tab/>
      </w:r>
      <w:r>
        <w:tab/>
      </w:r>
      <w:r>
        <w:tab/>
      </w:r>
      <w:r>
        <w:tab/>
      </w:r>
      <w:r>
        <w:tab/>
      </w:r>
      <w:r>
        <w:tab/>
      </w:r>
      <w:r>
        <w:tab/>
        <w:t>begin</w:t>
      </w:r>
    </w:p>
    <w:p w14:paraId="0D4C74DE" w14:textId="77777777" w:rsidR="00056478" w:rsidRDefault="00056478" w:rsidP="00056478">
      <w:r>
        <w:tab/>
      </w:r>
      <w:r>
        <w:tab/>
      </w:r>
      <w:r>
        <w:tab/>
      </w:r>
      <w:r>
        <w:tab/>
      </w:r>
      <w:r>
        <w:tab/>
      </w:r>
      <w:r>
        <w:tab/>
      </w:r>
      <w:r>
        <w:tab/>
      </w:r>
      <w:r>
        <w:tab/>
        <w:t>state &lt;= Idle;</w:t>
      </w:r>
    </w:p>
    <w:p w14:paraId="492C2437" w14:textId="77777777" w:rsidR="00056478" w:rsidRDefault="00056478" w:rsidP="00056478">
      <w:r>
        <w:tab/>
      </w:r>
      <w:r>
        <w:tab/>
      </w:r>
      <w:r>
        <w:tab/>
      </w:r>
      <w:r>
        <w:tab/>
      </w:r>
      <w:r>
        <w:tab/>
      </w:r>
      <w:r>
        <w:tab/>
      </w:r>
      <w:r>
        <w:tab/>
        <w:t>end</w:t>
      </w:r>
    </w:p>
    <w:p w14:paraId="3D763B55" w14:textId="77777777" w:rsidR="00056478" w:rsidRDefault="00056478" w:rsidP="00056478">
      <w:r>
        <w:tab/>
      </w:r>
      <w:r>
        <w:tab/>
      </w:r>
      <w:r>
        <w:tab/>
      </w:r>
      <w:r>
        <w:tab/>
      </w:r>
      <w:r>
        <w:tab/>
        <w:t>end</w:t>
      </w:r>
    </w:p>
    <w:p w14:paraId="7BCEEE30" w14:textId="77777777" w:rsidR="00056478" w:rsidRDefault="00056478" w:rsidP="00056478">
      <w:r>
        <w:tab/>
      </w:r>
      <w:r>
        <w:tab/>
      </w:r>
      <w:r>
        <w:tab/>
      </w:r>
      <w:r>
        <w:tab/>
        <w:t>First:</w:t>
      </w:r>
    </w:p>
    <w:p w14:paraId="4C949E20" w14:textId="77777777" w:rsidR="00056478" w:rsidRDefault="00056478" w:rsidP="00056478">
      <w:r>
        <w:tab/>
      </w:r>
      <w:r>
        <w:tab/>
      </w:r>
      <w:r>
        <w:tab/>
      </w:r>
      <w:r>
        <w:tab/>
      </w:r>
      <w:r>
        <w:tab/>
        <w:t>begin</w:t>
      </w:r>
    </w:p>
    <w:p w14:paraId="7C8300AC" w14:textId="77777777" w:rsidR="00056478" w:rsidRDefault="00056478" w:rsidP="00056478">
      <w:r>
        <w:tab/>
      </w:r>
      <w:r>
        <w:tab/>
      </w:r>
      <w:r>
        <w:tab/>
      </w:r>
      <w:r>
        <w:tab/>
      </w:r>
      <w:r>
        <w:tab/>
      </w:r>
      <w:r>
        <w:tab/>
        <w:t>if(key_pressed)</w:t>
      </w:r>
      <w:r>
        <w:tab/>
      </w:r>
      <w:r>
        <w:tab/>
      </w:r>
      <w:r>
        <w:tab/>
      </w:r>
      <w:r>
        <w:tab/>
        <w:t>//when key pressed insert value into sequence and move states</w:t>
      </w:r>
    </w:p>
    <w:p w14:paraId="48BDB886" w14:textId="77777777" w:rsidR="00056478" w:rsidRDefault="00056478" w:rsidP="00056478">
      <w:r>
        <w:tab/>
      </w:r>
      <w:r>
        <w:tab/>
      </w:r>
      <w:r>
        <w:tab/>
      </w:r>
      <w:r>
        <w:tab/>
      </w:r>
      <w:r>
        <w:tab/>
      </w:r>
      <w:r>
        <w:tab/>
      </w:r>
      <w:r>
        <w:tab/>
        <w:t>begin</w:t>
      </w:r>
    </w:p>
    <w:p w14:paraId="315CD834" w14:textId="77777777" w:rsidR="00056478" w:rsidRDefault="00056478" w:rsidP="00056478">
      <w:r>
        <w:tab/>
      </w:r>
      <w:r>
        <w:tab/>
      </w:r>
      <w:r>
        <w:tab/>
      </w:r>
      <w:r>
        <w:tab/>
      </w:r>
      <w:r>
        <w:tab/>
      </w:r>
      <w:r>
        <w:tab/>
      </w:r>
      <w:r>
        <w:tab/>
      </w:r>
      <w:r>
        <w:tab/>
        <w:t>if(key == 4'b1111)</w:t>
      </w:r>
    </w:p>
    <w:p w14:paraId="51DF0F77" w14:textId="77777777" w:rsidR="00056478" w:rsidRDefault="00056478" w:rsidP="00056478">
      <w:r>
        <w:tab/>
      </w:r>
      <w:r>
        <w:tab/>
      </w:r>
      <w:r>
        <w:tab/>
      </w:r>
      <w:r>
        <w:tab/>
      </w:r>
      <w:r>
        <w:tab/>
      </w:r>
      <w:r>
        <w:tab/>
      </w:r>
      <w:r>
        <w:tab/>
      </w:r>
      <w:r>
        <w:tab/>
      </w:r>
      <w:r>
        <w:tab/>
        <w:t>begin</w:t>
      </w:r>
    </w:p>
    <w:p w14:paraId="75613A7E" w14:textId="77777777" w:rsidR="00056478" w:rsidRDefault="00056478" w:rsidP="00056478">
      <w:r>
        <w:tab/>
      </w:r>
      <w:r>
        <w:tab/>
      </w:r>
      <w:r>
        <w:tab/>
      </w:r>
      <w:r>
        <w:tab/>
      </w:r>
      <w:r>
        <w:tab/>
      </w:r>
      <w:r>
        <w:tab/>
      </w:r>
      <w:r>
        <w:tab/>
      </w:r>
      <w:r>
        <w:tab/>
      </w:r>
      <w:r>
        <w:tab/>
      </w:r>
      <w:r>
        <w:tab/>
        <w:t>state &lt;= Output;</w:t>
      </w:r>
    </w:p>
    <w:p w14:paraId="2E0DF40D" w14:textId="77777777" w:rsidR="00056478" w:rsidRDefault="00056478" w:rsidP="00056478">
      <w:r>
        <w:tab/>
      </w:r>
      <w:r>
        <w:tab/>
      </w:r>
      <w:r>
        <w:tab/>
      </w:r>
      <w:r>
        <w:tab/>
      </w:r>
      <w:r>
        <w:tab/>
      </w:r>
      <w:r>
        <w:tab/>
      </w:r>
      <w:r>
        <w:tab/>
      </w:r>
      <w:r>
        <w:tab/>
      </w:r>
      <w:r>
        <w:tab/>
        <w:t>end</w:t>
      </w:r>
    </w:p>
    <w:p w14:paraId="68586F5C" w14:textId="77777777" w:rsidR="00056478" w:rsidRDefault="00056478" w:rsidP="00056478">
      <w:r>
        <w:tab/>
      </w:r>
      <w:r>
        <w:tab/>
      </w:r>
      <w:r>
        <w:tab/>
      </w:r>
      <w:r>
        <w:tab/>
      </w:r>
      <w:r>
        <w:tab/>
      </w:r>
      <w:r>
        <w:tab/>
      </w:r>
      <w:r>
        <w:tab/>
      </w:r>
      <w:r>
        <w:tab/>
        <w:t>else if(key == 4'b1110)</w:t>
      </w:r>
    </w:p>
    <w:p w14:paraId="23B5180E" w14:textId="77777777" w:rsidR="00056478" w:rsidRDefault="00056478" w:rsidP="00056478">
      <w:r>
        <w:tab/>
      </w:r>
      <w:r>
        <w:tab/>
      </w:r>
      <w:r>
        <w:tab/>
      </w:r>
      <w:r>
        <w:tab/>
      </w:r>
      <w:r>
        <w:tab/>
      </w:r>
      <w:r>
        <w:tab/>
      </w:r>
      <w:r>
        <w:tab/>
      </w:r>
      <w:r>
        <w:tab/>
      </w:r>
      <w:r>
        <w:tab/>
        <w:t>begin</w:t>
      </w:r>
    </w:p>
    <w:p w14:paraId="75689FAF" w14:textId="77777777" w:rsidR="00056478" w:rsidRDefault="00056478" w:rsidP="00056478">
      <w:r>
        <w:tab/>
      </w:r>
      <w:r>
        <w:tab/>
      </w:r>
      <w:r>
        <w:tab/>
      </w:r>
      <w:r>
        <w:tab/>
      </w:r>
      <w:r>
        <w:tab/>
      </w:r>
      <w:r>
        <w:tab/>
      </w:r>
      <w:r>
        <w:tab/>
      </w:r>
      <w:r>
        <w:tab/>
      </w:r>
      <w:r>
        <w:tab/>
      </w:r>
      <w:r>
        <w:tab/>
        <w:t>state &lt;= Idle;</w:t>
      </w:r>
    </w:p>
    <w:p w14:paraId="49C2EB2B" w14:textId="77777777" w:rsidR="00056478" w:rsidRDefault="00056478" w:rsidP="00056478">
      <w:r>
        <w:tab/>
      </w:r>
      <w:r>
        <w:tab/>
      </w:r>
      <w:r>
        <w:tab/>
      </w:r>
      <w:r>
        <w:tab/>
      </w:r>
      <w:r>
        <w:tab/>
      </w:r>
      <w:r>
        <w:tab/>
      </w:r>
      <w:r>
        <w:tab/>
      </w:r>
      <w:r>
        <w:tab/>
      </w:r>
      <w:r>
        <w:tab/>
        <w:t>end</w:t>
      </w:r>
    </w:p>
    <w:p w14:paraId="55C4AE5B" w14:textId="77777777" w:rsidR="00056478" w:rsidRDefault="00056478" w:rsidP="00056478">
      <w:r>
        <w:tab/>
      </w:r>
      <w:r>
        <w:tab/>
      </w:r>
      <w:r>
        <w:tab/>
      </w:r>
      <w:r>
        <w:tab/>
      </w:r>
      <w:r>
        <w:tab/>
      </w:r>
      <w:r>
        <w:tab/>
      </w:r>
      <w:r>
        <w:tab/>
      </w:r>
      <w:r>
        <w:tab/>
        <w:t>else</w:t>
      </w:r>
    </w:p>
    <w:p w14:paraId="7561BBD0" w14:textId="77777777" w:rsidR="00056478" w:rsidRDefault="00056478" w:rsidP="00056478">
      <w:r>
        <w:tab/>
      </w:r>
      <w:r>
        <w:tab/>
      </w:r>
      <w:r>
        <w:tab/>
      </w:r>
      <w:r>
        <w:tab/>
      </w:r>
      <w:r>
        <w:tab/>
      </w:r>
      <w:r>
        <w:tab/>
      </w:r>
      <w:r>
        <w:tab/>
      </w:r>
      <w:r>
        <w:tab/>
      </w:r>
      <w:r>
        <w:tab/>
        <w:t>begin</w:t>
      </w:r>
    </w:p>
    <w:p w14:paraId="416F03D6" w14:textId="77777777" w:rsidR="00056478" w:rsidRDefault="00056478" w:rsidP="00056478">
      <w:r>
        <w:tab/>
      </w:r>
      <w:r>
        <w:tab/>
      </w:r>
      <w:r>
        <w:tab/>
      </w:r>
      <w:r>
        <w:tab/>
      </w:r>
      <w:r>
        <w:tab/>
      </w:r>
      <w:r>
        <w:tab/>
      </w:r>
      <w:r>
        <w:tab/>
      </w:r>
      <w:r>
        <w:tab/>
      </w:r>
      <w:r>
        <w:tab/>
      </w:r>
      <w:r>
        <w:tab/>
        <w:t>temp[15:12] &lt;= key;</w:t>
      </w:r>
    </w:p>
    <w:p w14:paraId="5AF30A86" w14:textId="77777777" w:rsidR="00056478" w:rsidRDefault="00056478" w:rsidP="00056478">
      <w:r>
        <w:tab/>
      </w:r>
      <w:r>
        <w:tab/>
      </w:r>
      <w:r>
        <w:tab/>
      </w:r>
      <w:r>
        <w:tab/>
      </w:r>
      <w:r>
        <w:tab/>
      </w:r>
      <w:r>
        <w:tab/>
      </w:r>
      <w:r>
        <w:tab/>
      </w:r>
      <w:r>
        <w:tab/>
      </w:r>
      <w:r>
        <w:tab/>
      </w:r>
      <w:r>
        <w:tab/>
        <w:t>state &lt;= Second;</w:t>
      </w:r>
    </w:p>
    <w:p w14:paraId="38E79218" w14:textId="77777777" w:rsidR="00056478" w:rsidRDefault="00056478" w:rsidP="00056478">
      <w:r>
        <w:tab/>
      </w:r>
      <w:r>
        <w:tab/>
      </w:r>
      <w:r>
        <w:tab/>
      </w:r>
      <w:r>
        <w:tab/>
      </w:r>
      <w:r>
        <w:tab/>
      </w:r>
      <w:r>
        <w:tab/>
      </w:r>
      <w:r>
        <w:tab/>
      </w:r>
      <w:r>
        <w:tab/>
      </w:r>
      <w:r>
        <w:tab/>
        <w:t>end</w:t>
      </w:r>
    </w:p>
    <w:p w14:paraId="26DC6D46" w14:textId="77777777" w:rsidR="00056478" w:rsidRDefault="00056478" w:rsidP="00056478">
      <w:r>
        <w:tab/>
      </w:r>
      <w:r>
        <w:tab/>
      </w:r>
      <w:r>
        <w:tab/>
      </w:r>
      <w:r>
        <w:tab/>
      </w:r>
      <w:r>
        <w:tab/>
      </w:r>
      <w:r>
        <w:tab/>
      </w:r>
      <w:r>
        <w:tab/>
        <w:t>end</w:t>
      </w:r>
    </w:p>
    <w:p w14:paraId="7158E600" w14:textId="77777777" w:rsidR="00056478" w:rsidRDefault="00056478" w:rsidP="00056478">
      <w:r>
        <w:tab/>
      </w:r>
      <w:r>
        <w:tab/>
      </w:r>
      <w:r>
        <w:tab/>
      </w:r>
      <w:r>
        <w:tab/>
      </w:r>
      <w:r>
        <w:tab/>
        <w:t>end</w:t>
      </w:r>
    </w:p>
    <w:p w14:paraId="7A7C8A74" w14:textId="77777777" w:rsidR="00056478" w:rsidRDefault="00056478" w:rsidP="00056478">
      <w:r>
        <w:tab/>
      </w:r>
      <w:r>
        <w:tab/>
      </w:r>
      <w:r>
        <w:tab/>
      </w:r>
      <w:r>
        <w:tab/>
        <w:t>Second:</w:t>
      </w:r>
    </w:p>
    <w:p w14:paraId="16D8791B" w14:textId="77777777" w:rsidR="00056478" w:rsidRDefault="00056478" w:rsidP="00056478">
      <w:r>
        <w:tab/>
      </w:r>
      <w:r>
        <w:tab/>
      </w:r>
      <w:r>
        <w:tab/>
      </w:r>
      <w:r>
        <w:tab/>
      </w:r>
      <w:r>
        <w:tab/>
        <w:t>begin</w:t>
      </w:r>
    </w:p>
    <w:p w14:paraId="09AAC91E" w14:textId="77777777" w:rsidR="00056478" w:rsidRDefault="00056478" w:rsidP="00056478">
      <w:r>
        <w:tab/>
      </w:r>
      <w:r>
        <w:tab/>
      </w:r>
      <w:r>
        <w:tab/>
      </w:r>
      <w:r>
        <w:tab/>
      </w:r>
      <w:r>
        <w:tab/>
      </w:r>
      <w:r>
        <w:tab/>
        <w:t>if(key_pressed)</w:t>
      </w:r>
      <w:r>
        <w:tab/>
      </w:r>
      <w:r>
        <w:tab/>
      </w:r>
      <w:r>
        <w:tab/>
      </w:r>
      <w:r>
        <w:tab/>
        <w:t>//when key pressed insert value into sequence and move states</w:t>
      </w:r>
    </w:p>
    <w:p w14:paraId="77F2423C" w14:textId="77777777" w:rsidR="00056478" w:rsidRDefault="00056478" w:rsidP="00056478">
      <w:r>
        <w:tab/>
      </w:r>
      <w:r>
        <w:tab/>
      </w:r>
      <w:r>
        <w:tab/>
      </w:r>
      <w:r>
        <w:tab/>
      </w:r>
      <w:r>
        <w:tab/>
      </w:r>
      <w:r>
        <w:tab/>
      </w:r>
      <w:r>
        <w:tab/>
        <w:t>begin</w:t>
      </w:r>
    </w:p>
    <w:p w14:paraId="23E3FCCC" w14:textId="77777777" w:rsidR="00056478" w:rsidRDefault="00056478" w:rsidP="00056478">
      <w:r>
        <w:lastRenderedPageBreak/>
        <w:tab/>
      </w:r>
      <w:r>
        <w:tab/>
      </w:r>
      <w:r>
        <w:tab/>
      </w:r>
      <w:r>
        <w:tab/>
      </w:r>
      <w:r>
        <w:tab/>
      </w:r>
      <w:r>
        <w:tab/>
      </w:r>
      <w:r>
        <w:tab/>
      </w:r>
      <w:r>
        <w:tab/>
        <w:t>if(key == 4'b1111)</w:t>
      </w:r>
    </w:p>
    <w:p w14:paraId="7C65E177" w14:textId="77777777" w:rsidR="00056478" w:rsidRDefault="00056478" w:rsidP="00056478">
      <w:r>
        <w:tab/>
      </w:r>
      <w:r>
        <w:tab/>
      </w:r>
      <w:r>
        <w:tab/>
      </w:r>
      <w:r>
        <w:tab/>
      </w:r>
      <w:r>
        <w:tab/>
      </w:r>
      <w:r>
        <w:tab/>
      </w:r>
      <w:r>
        <w:tab/>
      </w:r>
      <w:r>
        <w:tab/>
      </w:r>
      <w:r>
        <w:tab/>
        <w:t>begin</w:t>
      </w:r>
    </w:p>
    <w:p w14:paraId="6B879DBF" w14:textId="77777777" w:rsidR="00056478" w:rsidRDefault="00056478" w:rsidP="00056478">
      <w:r>
        <w:tab/>
      </w:r>
      <w:r>
        <w:tab/>
      </w:r>
      <w:r>
        <w:tab/>
      </w:r>
      <w:r>
        <w:tab/>
      </w:r>
      <w:r>
        <w:tab/>
      </w:r>
      <w:r>
        <w:tab/>
      </w:r>
      <w:r>
        <w:tab/>
      </w:r>
      <w:r>
        <w:tab/>
      </w:r>
      <w:r>
        <w:tab/>
      </w:r>
      <w:r>
        <w:tab/>
        <w:t>state &lt;= Output;</w:t>
      </w:r>
    </w:p>
    <w:p w14:paraId="4CBB8A9E" w14:textId="77777777" w:rsidR="00056478" w:rsidRDefault="00056478" w:rsidP="00056478">
      <w:r>
        <w:tab/>
      </w:r>
      <w:r>
        <w:tab/>
      </w:r>
      <w:r>
        <w:tab/>
      </w:r>
      <w:r>
        <w:tab/>
      </w:r>
      <w:r>
        <w:tab/>
      </w:r>
      <w:r>
        <w:tab/>
      </w:r>
      <w:r>
        <w:tab/>
      </w:r>
      <w:r>
        <w:tab/>
      </w:r>
      <w:r>
        <w:tab/>
        <w:t>end</w:t>
      </w:r>
    </w:p>
    <w:p w14:paraId="51C1AE55" w14:textId="77777777" w:rsidR="00056478" w:rsidRDefault="00056478" w:rsidP="00056478">
      <w:r>
        <w:tab/>
      </w:r>
      <w:r>
        <w:tab/>
      </w:r>
      <w:r>
        <w:tab/>
      </w:r>
      <w:r>
        <w:tab/>
      </w:r>
      <w:r>
        <w:tab/>
      </w:r>
      <w:r>
        <w:tab/>
      </w:r>
      <w:r>
        <w:tab/>
      </w:r>
      <w:r>
        <w:tab/>
        <w:t>else if(key == 4'b1110)</w:t>
      </w:r>
    </w:p>
    <w:p w14:paraId="0E49D20B" w14:textId="77777777" w:rsidR="00056478" w:rsidRDefault="00056478" w:rsidP="00056478">
      <w:r>
        <w:tab/>
      </w:r>
      <w:r>
        <w:tab/>
      </w:r>
      <w:r>
        <w:tab/>
      </w:r>
      <w:r>
        <w:tab/>
      </w:r>
      <w:r>
        <w:tab/>
      </w:r>
      <w:r>
        <w:tab/>
      </w:r>
      <w:r>
        <w:tab/>
      </w:r>
      <w:r>
        <w:tab/>
      </w:r>
      <w:r>
        <w:tab/>
        <w:t>begin</w:t>
      </w:r>
    </w:p>
    <w:p w14:paraId="410B9755" w14:textId="77777777" w:rsidR="00056478" w:rsidRDefault="00056478" w:rsidP="00056478">
      <w:r>
        <w:tab/>
      </w:r>
      <w:r>
        <w:tab/>
      </w:r>
      <w:r>
        <w:tab/>
      </w:r>
      <w:r>
        <w:tab/>
      </w:r>
      <w:r>
        <w:tab/>
      </w:r>
      <w:r>
        <w:tab/>
      </w:r>
      <w:r>
        <w:tab/>
      </w:r>
      <w:r>
        <w:tab/>
      </w:r>
      <w:r>
        <w:tab/>
      </w:r>
      <w:r>
        <w:tab/>
        <w:t>state &lt;= Idle;</w:t>
      </w:r>
    </w:p>
    <w:p w14:paraId="74B97F94" w14:textId="77777777" w:rsidR="00056478" w:rsidRDefault="00056478" w:rsidP="00056478">
      <w:r>
        <w:tab/>
      </w:r>
      <w:r>
        <w:tab/>
      </w:r>
      <w:r>
        <w:tab/>
      </w:r>
      <w:r>
        <w:tab/>
      </w:r>
      <w:r>
        <w:tab/>
      </w:r>
      <w:r>
        <w:tab/>
      </w:r>
      <w:r>
        <w:tab/>
      </w:r>
      <w:r>
        <w:tab/>
      </w:r>
      <w:r>
        <w:tab/>
        <w:t>end</w:t>
      </w:r>
    </w:p>
    <w:p w14:paraId="0B603998" w14:textId="77777777" w:rsidR="00056478" w:rsidRDefault="00056478" w:rsidP="00056478">
      <w:r>
        <w:tab/>
      </w:r>
      <w:r>
        <w:tab/>
      </w:r>
      <w:r>
        <w:tab/>
      </w:r>
      <w:r>
        <w:tab/>
      </w:r>
      <w:r>
        <w:tab/>
      </w:r>
      <w:r>
        <w:tab/>
      </w:r>
      <w:r>
        <w:tab/>
      </w:r>
      <w:r>
        <w:tab/>
        <w:t>else</w:t>
      </w:r>
    </w:p>
    <w:p w14:paraId="058E3432" w14:textId="77777777" w:rsidR="00056478" w:rsidRDefault="00056478" w:rsidP="00056478">
      <w:r>
        <w:tab/>
      </w:r>
      <w:r>
        <w:tab/>
      </w:r>
      <w:r>
        <w:tab/>
      </w:r>
      <w:r>
        <w:tab/>
      </w:r>
      <w:r>
        <w:tab/>
      </w:r>
      <w:r>
        <w:tab/>
      </w:r>
      <w:r>
        <w:tab/>
      </w:r>
      <w:r>
        <w:tab/>
      </w:r>
      <w:r>
        <w:tab/>
        <w:t>begin</w:t>
      </w:r>
    </w:p>
    <w:p w14:paraId="3B750994" w14:textId="77777777" w:rsidR="00056478" w:rsidRDefault="00056478" w:rsidP="00056478">
      <w:r>
        <w:tab/>
      </w:r>
      <w:r>
        <w:tab/>
      </w:r>
      <w:r>
        <w:tab/>
      </w:r>
      <w:r>
        <w:tab/>
      </w:r>
      <w:r>
        <w:tab/>
      </w:r>
      <w:r>
        <w:tab/>
      </w:r>
      <w:r>
        <w:tab/>
      </w:r>
      <w:r>
        <w:tab/>
      </w:r>
      <w:r>
        <w:tab/>
      </w:r>
      <w:r>
        <w:tab/>
        <w:t>temp[11:8] &lt;= key;</w:t>
      </w:r>
    </w:p>
    <w:p w14:paraId="13FD3B13" w14:textId="77777777" w:rsidR="00056478" w:rsidRDefault="00056478" w:rsidP="00056478">
      <w:r>
        <w:tab/>
      </w:r>
      <w:r>
        <w:tab/>
      </w:r>
      <w:r>
        <w:tab/>
      </w:r>
      <w:r>
        <w:tab/>
      </w:r>
      <w:r>
        <w:tab/>
      </w:r>
      <w:r>
        <w:tab/>
      </w:r>
      <w:r>
        <w:tab/>
      </w:r>
      <w:r>
        <w:tab/>
      </w:r>
      <w:r>
        <w:tab/>
      </w:r>
      <w:r>
        <w:tab/>
        <w:t>state &lt;= Third;</w:t>
      </w:r>
    </w:p>
    <w:p w14:paraId="74D0063D" w14:textId="77777777" w:rsidR="00056478" w:rsidRDefault="00056478" w:rsidP="00056478">
      <w:r>
        <w:tab/>
      </w:r>
      <w:r>
        <w:tab/>
      </w:r>
      <w:r>
        <w:tab/>
      </w:r>
      <w:r>
        <w:tab/>
      </w:r>
      <w:r>
        <w:tab/>
      </w:r>
      <w:r>
        <w:tab/>
      </w:r>
      <w:r>
        <w:tab/>
      </w:r>
      <w:r>
        <w:tab/>
      </w:r>
      <w:r>
        <w:tab/>
        <w:t>end</w:t>
      </w:r>
    </w:p>
    <w:p w14:paraId="6B8C5728" w14:textId="77777777" w:rsidR="00056478" w:rsidRDefault="00056478" w:rsidP="00056478">
      <w:r>
        <w:tab/>
      </w:r>
      <w:r>
        <w:tab/>
      </w:r>
      <w:r>
        <w:tab/>
      </w:r>
      <w:r>
        <w:tab/>
      </w:r>
      <w:r>
        <w:tab/>
      </w:r>
      <w:r>
        <w:tab/>
      </w:r>
      <w:r>
        <w:tab/>
        <w:t>end</w:t>
      </w:r>
    </w:p>
    <w:p w14:paraId="01F88342" w14:textId="77777777" w:rsidR="00056478" w:rsidRDefault="00056478" w:rsidP="00056478">
      <w:r>
        <w:tab/>
      </w:r>
      <w:r>
        <w:tab/>
      </w:r>
      <w:r>
        <w:tab/>
      </w:r>
      <w:r>
        <w:tab/>
      </w:r>
      <w:r>
        <w:tab/>
        <w:t>end</w:t>
      </w:r>
    </w:p>
    <w:p w14:paraId="35D039D8" w14:textId="77777777" w:rsidR="00056478" w:rsidRDefault="00056478" w:rsidP="00056478">
      <w:r>
        <w:tab/>
      </w:r>
      <w:r>
        <w:tab/>
      </w:r>
      <w:r>
        <w:tab/>
      </w:r>
      <w:r>
        <w:tab/>
        <w:t>Third:</w:t>
      </w:r>
    </w:p>
    <w:p w14:paraId="1047D629" w14:textId="77777777" w:rsidR="00056478" w:rsidRDefault="00056478" w:rsidP="00056478">
      <w:r>
        <w:tab/>
      </w:r>
      <w:r>
        <w:tab/>
      </w:r>
      <w:r>
        <w:tab/>
      </w:r>
      <w:r>
        <w:tab/>
      </w:r>
      <w:r>
        <w:tab/>
        <w:t>begin</w:t>
      </w:r>
    </w:p>
    <w:p w14:paraId="2EEFA056" w14:textId="77777777" w:rsidR="00056478" w:rsidRDefault="00056478" w:rsidP="00056478">
      <w:r>
        <w:tab/>
      </w:r>
      <w:r>
        <w:tab/>
      </w:r>
      <w:r>
        <w:tab/>
      </w:r>
      <w:r>
        <w:tab/>
      </w:r>
      <w:r>
        <w:tab/>
      </w:r>
      <w:r>
        <w:tab/>
        <w:t>if(key_pressed)</w:t>
      </w:r>
      <w:r>
        <w:tab/>
      </w:r>
      <w:r>
        <w:tab/>
      </w:r>
      <w:r>
        <w:tab/>
      </w:r>
      <w:r>
        <w:tab/>
        <w:t>//when key pressed insert value into sequence and move states</w:t>
      </w:r>
    </w:p>
    <w:p w14:paraId="39E6DAFC" w14:textId="77777777" w:rsidR="00056478" w:rsidRDefault="00056478" w:rsidP="00056478">
      <w:r>
        <w:tab/>
      </w:r>
      <w:r>
        <w:tab/>
      </w:r>
      <w:r>
        <w:tab/>
      </w:r>
      <w:r>
        <w:tab/>
      </w:r>
      <w:r>
        <w:tab/>
      </w:r>
      <w:r>
        <w:tab/>
      </w:r>
      <w:r>
        <w:tab/>
        <w:t>begin</w:t>
      </w:r>
    </w:p>
    <w:p w14:paraId="686BC3EB" w14:textId="77777777" w:rsidR="00056478" w:rsidRDefault="00056478" w:rsidP="00056478">
      <w:r>
        <w:tab/>
      </w:r>
      <w:r>
        <w:tab/>
      </w:r>
      <w:r>
        <w:tab/>
      </w:r>
      <w:r>
        <w:tab/>
      </w:r>
      <w:r>
        <w:tab/>
      </w:r>
      <w:r>
        <w:tab/>
      </w:r>
      <w:r>
        <w:tab/>
      </w:r>
      <w:r>
        <w:tab/>
        <w:t>if(key == 4'b1111)</w:t>
      </w:r>
    </w:p>
    <w:p w14:paraId="09480E6D" w14:textId="77777777" w:rsidR="00056478" w:rsidRDefault="00056478" w:rsidP="00056478">
      <w:r>
        <w:tab/>
      </w:r>
      <w:r>
        <w:tab/>
      </w:r>
      <w:r>
        <w:tab/>
      </w:r>
      <w:r>
        <w:tab/>
      </w:r>
      <w:r>
        <w:tab/>
      </w:r>
      <w:r>
        <w:tab/>
      </w:r>
      <w:r>
        <w:tab/>
      </w:r>
      <w:r>
        <w:tab/>
      </w:r>
      <w:r>
        <w:tab/>
        <w:t>begin</w:t>
      </w:r>
    </w:p>
    <w:p w14:paraId="2C5E2F56" w14:textId="77777777" w:rsidR="00056478" w:rsidRDefault="00056478" w:rsidP="00056478">
      <w:r>
        <w:tab/>
      </w:r>
      <w:r>
        <w:tab/>
      </w:r>
      <w:r>
        <w:tab/>
      </w:r>
      <w:r>
        <w:tab/>
      </w:r>
      <w:r>
        <w:tab/>
      </w:r>
      <w:r>
        <w:tab/>
      </w:r>
      <w:r>
        <w:tab/>
      </w:r>
      <w:r>
        <w:tab/>
      </w:r>
      <w:r>
        <w:tab/>
      </w:r>
      <w:r>
        <w:tab/>
        <w:t>state &lt;= Output;</w:t>
      </w:r>
    </w:p>
    <w:p w14:paraId="344AB183" w14:textId="77777777" w:rsidR="00056478" w:rsidRDefault="00056478" w:rsidP="00056478">
      <w:r>
        <w:tab/>
      </w:r>
      <w:r>
        <w:tab/>
      </w:r>
      <w:r>
        <w:tab/>
      </w:r>
      <w:r>
        <w:tab/>
      </w:r>
      <w:r>
        <w:tab/>
      </w:r>
      <w:r>
        <w:tab/>
      </w:r>
      <w:r>
        <w:tab/>
      </w:r>
      <w:r>
        <w:tab/>
      </w:r>
      <w:r>
        <w:tab/>
        <w:t>end</w:t>
      </w:r>
    </w:p>
    <w:p w14:paraId="3088BC11" w14:textId="77777777" w:rsidR="00056478" w:rsidRDefault="00056478" w:rsidP="00056478">
      <w:r>
        <w:tab/>
      </w:r>
      <w:r>
        <w:tab/>
      </w:r>
      <w:r>
        <w:tab/>
      </w:r>
      <w:r>
        <w:tab/>
      </w:r>
      <w:r>
        <w:tab/>
      </w:r>
      <w:r>
        <w:tab/>
      </w:r>
      <w:r>
        <w:tab/>
      </w:r>
      <w:r>
        <w:tab/>
        <w:t>else if(key == 4'b1110)</w:t>
      </w:r>
    </w:p>
    <w:p w14:paraId="08A3AAFA" w14:textId="77777777" w:rsidR="00056478" w:rsidRDefault="00056478" w:rsidP="00056478">
      <w:r>
        <w:tab/>
      </w:r>
      <w:r>
        <w:tab/>
      </w:r>
      <w:r>
        <w:tab/>
      </w:r>
      <w:r>
        <w:tab/>
      </w:r>
      <w:r>
        <w:tab/>
      </w:r>
      <w:r>
        <w:tab/>
      </w:r>
      <w:r>
        <w:tab/>
      </w:r>
      <w:r>
        <w:tab/>
      </w:r>
      <w:r>
        <w:tab/>
        <w:t>begin</w:t>
      </w:r>
    </w:p>
    <w:p w14:paraId="09E2E149" w14:textId="77777777" w:rsidR="00056478" w:rsidRDefault="00056478" w:rsidP="00056478">
      <w:r>
        <w:tab/>
      </w:r>
      <w:r>
        <w:tab/>
      </w:r>
      <w:r>
        <w:tab/>
      </w:r>
      <w:r>
        <w:tab/>
      </w:r>
      <w:r>
        <w:tab/>
      </w:r>
      <w:r>
        <w:tab/>
      </w:r>
      <w:r>
        <w:tab/>
      </w:r>
      <w:r>
        <w:tab/>
      </w:r>
      <w:r>
        <w:tab/>
      </w:r>
      <w:r>
        <w:tab/>
        <w:t>state &lt;= Idle;</w:t>
      </w:r>
    </w:p>
    <w:p w14:paraId="5FE9644A" w14:textId="77777777" w:rsidR="00056478" w:rsidRDefault="00056478" w:rsidP="00056478">
      <w:r>
        <w:tab/>
      </w:r>
      <w:r>
        <w:tab/>
      </w:r>
      <w:r>
        <w:tab/>
      </w:r>
      <w:r>
        <w:tab/>
      </w:r>
      <w:r>
        <w:tab/>
      </w:r>
      <w:r>
        <w:tab/>
      </w:r>
      <w:r>
        <w:tab/>
      </w:r>
      <w:r>
        <w:tab/>
      </w:r>
      <w:r>
        <w:tab/>
        <w:t>end</w:t>
      </w:r>
    </w:p>
    <w:p w14:paraId="17B9629F" w14:textId="77777777" w:rsidR="00056478" w:rsidRDefault="00056478" w:rsidP="00056478">
      <w:r>
        <w:tab/>
      </w:r>
      <w:r>
        <w:tab/>
      </w:r>
      <w:r>
        <w:tab/>
      </w:r>
      <w:r>
        <w:tab/>
      </w:r>
      <w:r>
        <w:tab/>
      </w:r>
      <w:r>
        <w:tab/>
      </w:r>
      <w:r>
        <w:tab/>
      </w:r>
      <w:r>
        <w:tab/>
        <w:t>else</w:t>
      </w:r>
    </w:p>
    <w:p w14:paraId="3E092B47" w14:textId="77777777" w:rsidR="00056478" w:rsidRDefault="00056478" w:rsidP="00056478">
      <w:r>
        <w:lastRenderedPageBreak/>
        <w:tab/>
      </w:r>
      <w:r>
        <w:tab/>
      </w:r>
      <w:r>
        <w:tab/>
      </w:r>
      <w:r>
        <w:tab/>
      </w:r>
      <w:r>
        <w:tab/>
      </w:r>
      <w:r>
        <w:tab/>
      </w:r>
      <w:r>
        <w:tab/>
      </w:r>
      <w:r>
        <w:tab/>
      </w:r>
      <w:r>
        <w:tab/>
        <w:t>begin</w:t>
      </w:r>
    </w:p>
    <w:p w14:paraId="00CE2182" w14:textId="77777777" w:rsidR="00056478" w:rsidRDefault="00056478" w:rsidP="00056478">
      <w:r>
        <w:tab/>
      </w:r>
      <w:r>
        <w:tab/>
      </w:r>
      <w:r>
        <w:tab/>
      </w:r>
      <w:r>
        <w:tab/>
      </w:r>
      <w:r>
        <w:tab/>
      </w:r>
      <w:r>
        <w:tab/>
      </w:r>
      <w:r>
        <w:tab/>
      </w:r>
      <w:r>
        <w:tab/>
      </w:r>
      <w:r>
        <w:tab/>
      </w:r>
      <w:r>
        <w:tab/>
        <w:t>temp[7:4] &lt;= key;</w:t>
      </w:r>
    </w:p>
    <w:p w14:paraId="7EE81C1D" w14:textId="77777777" w:rsidR="00056478" w:rsidRDefault="00056478" w:rsidP="00056478">
      <w:r>
        <w:tab/>
      </w:r>
      <w:r>
        <w:tab/>
      </w:r>
      <w:r>
        <w:tab/>
      </w:r>
      <w:r>
        <w:tab/>
      </w:r>
      <w:r>
        <w:tab/>
      </w:r>
      <w:r>
        <w:tab/>
      </w:r>
      <w:r>
        <w:tab/>
      </w:r>
      <w:r>
        <w:tab/>
      </w:r>
      <w:r>
        <w:tab/>
      </w:r>
      <w:r>
        <w:tab/>
        <w:t>state &lt;= Fourth;</w:t>
      </w:r>
    </w:p>
    <w:p w14:paraId="298B84F7" w14:textId="77777777" w:rsidR="00056478" w:rsidRDefault="00056478" w:rsidP="00056478">
      <w:r>
        <w:tab/>
      </w:r>
      <w:r>
        <w:tab/>
      </w:r>
      <w:r>
        <w:tab/>
      </w:r>
      <w:r>
        <w:tab/>
      </w:r>
      <w:r>
        <w:tab/>
      </w:r>
      <w:r>
        <w:tab/>
      </w:r>
      <w:r>
        <w:tab/>
      </w:r>
      <w:r>
        <w:tab/>
      </w:r>
      <w:r>
        <w:tab/>
        <w:t>end</w:t>
      </w:r>
    </w:p>
    <w:p w14:paraId="6878C37B" w14:textId="77777777" w:rsidR="00056478" w:rsidRDefault="00056478" w:rsidP="00056478">
      <w:r>
        <w:tab/>
      </w:r>
      <w:r>
        <w:tab/>
      </w:r>
      <w:r>
        <w:tab/>
      </w:r>
      <w:r>
        <w:tab/>
      </w:r>
      <w:r>
        <w:tab/>
      </w:r>
      <w:r>
        <w:tab/>
      </w:r>
      <w:r>
        <w:tab/>
        <w:t>end</w:t>
      </w:r>
    </w:p>
    <w:p w14:paraId="7BF03805" w14:textId="77777777" w:rsidR="00056478" w:rsidRDefault="00056478" w:rsidP="00056478">
      <w:r>
        <w:tab/>
      </w:r>
      <w:r>
        <w:tab/>
      </w:r>
      <w:r>
        <w:tab/>
      </w:r>
      <w:r>
        <w:tab/>
      </w:r>
      <w:r>
        <w:tab/>
        <w:t>end</w:t>
      </w:r>
    </w:p>
    <w:p w14:paraId="49A21F10" w14:textId="77777777" w:rsidR="00056478" w:rsidRDefault="00056478" w:rsidP="00056478">
      <w:r>
        <w:tab/>
      </w:r>
      <w:r>
        <w:tab/>
      </w:r>
      <w:r>
        <w:tab/>
      </w:r>
      <w:r>
        <w:tab/>
        <w:t>Fourth:</w:t>
      </w:r>
    </w:p>
    <w:p w14:paraId="6B8E7D67" w14:textId="77777777" w:rsidR="00056478" w:rsidRDefault="00056478" w:rsidP="00056478">
      <w:r>
        <w:tab/>
      </w:r>
      <w:r>
        <w:tab/>
      </w:r>
      <w:r>
        <w:tab/>
      </w:r>
      <w:r>
        <w:tab/>
      </w:r>
      <w:r>
        <w:tab/>
        <w:t>begin</w:t>
      </w:r>
    </w:p>
    <w:p w14:paraId="546DDB64" w14:textId="77777777" w:rsidR="00056478" w:rsidRDefault="00056478" w:rsidP="00056478">
      <w:r>
        <w:tab/>
      </w:r>
      <w:r>
        <w:tab/>
      </w:r>
      <w:r>
        <w:tab/>
      </w:r>
      <w:r>
        <w:tab/>
      </w:r>
      <w:r>
        <w:tab/>
      </w:r>
      <w:r>
        <w:tab/>
        <w:t>if(key_pressed)</w:t>
      </w:r>
      <w:r>
        <w:tab/>
      </w:r>
      <w:r>
        <w:tab/>
      </w:r>
      <w:r>
        <w:tab/>
      </w:r>
      <w:r>
        <w:tab/>
        <w:t>//when key pressed insert value into sequence and move states</w:t>
      </w:r>
    </w:p>
    <w:p w14:paraId="158678A7" w14:textId="77777777" w:rsidR="00056478" w:rsidRDefault="00056478" w:rsidP="00056478">
      <w:r>
        <w:tab/>
      </w:r>
      <w:r>
        <w:tab/>
      </w:r>
      <w:r>
        <w:tab/>
      </w:r>
      <w:r>
        <w:tab/>
      </w:r>
      <w:r>
        <w:tab/>
      </w:r>
      <w:r>
        <w:tab/>
      </w:r>
      <w:r>
        <w:tab/>
        <w:t>begin</w:t>
      </w:r>
    </w:p>
    <w:p w14:paraId="62CF52AB" w14:textId="77777777" w:rsidR="00056478" w:rsidRDefault="00056478" w:rsidP="00056478">
      <w:r>
        <w:tab/>
      </w:r>
      <w:r>
        <w:tab/>
      </w:r>
      <w:r>
        <w:tab/>
      </w:r>
      <w:r>
        <w:tab/>
      </w:r>
      <w:r>
        <w:tab/>
      </w:r>
      <w:r>
        <w:tab/>
      </w:r>
      <w:r>
        <w:tab/>
      </w:r>
      <w:r>
        <w:tab/>
        <w:t>if(key == 4'b1111)</w:t>
      </w:r>
    </w:p>
    <w:p w14:paraId="46A34635" w14:textId="77777777" w:rsidR="00056478" w:rsidRDefault="00056478" w:rsidP="00056478">
      <w:r>
        <w:tab/>
      </w:r>
      <w:r>
        <w:tab/>
      </w:r>
      <w:r>
        <w:tab/>
      </w:r>
      <w:r>
        <w:tab/>
      </w:r>
      <w:r>
        <w:tab/>
      </w:r>
      <w:r>
        <w:tab/>
      </w:r>
      <w:r>
        <w:tab/>
      </w:r>
      <w:r>
        <w:tab/>
      </w:r>
      <w:r>
        <w:tab/>
        <w:t>begin</w:t>
      </w:r>
    </w:p>
    <w:p w14:paraId="00C9422A" w14:textId="77777777" w:rsidR="00056478" w:rsidRDefault="00056478" w:rsidP="00056478">
      <w:r>
        <w:tab/>
      </w:r>
      <w:r>
        <w:tab/>
      </w:r>
      <w:r>
        <w:tab/>
      </w:r>
      <w:r>
        <w:tab/>
      </w:r>
      <w:r>
        <w:tab/>
      </w:r>
      <w:r>
        <w:tab/>
      </w:r>
      <w:r>
        <w:tab/>
      </w:r>
      <w:r>
        <w:tab/>
      </w:r>
      <w:r>
        <w:tab/>
      </w:r>
      <w:r>
        <w:tab/>
        <w:t>state &lt;= Output;</w:t>
      </w:r>
    </w:p>
    <w:p w14:paraId="43FBEFBE" w14:textId="77777777" w:rsidR="00056478" w:rsidRDefault="00056478" w:rsidP="00056478">
      <w:r>
        <w:tab/>
      </w:r>
      <w:r>
        <w:tab/>
      </w:r>
      <w:r>
        <w:tab/>
      </w:r>
      <w:r>
        <w:tab/>
      </w:r>
      <w:r>
        <w:tab/>
      </w:r>
      <w:r>
        <w:tab/>
      </w:r>
      <w:r>
        <w:tab/>
      </w:r>
      <w:r>
        <w:tab/>
      </w:r>
      <w:r>
        <w:tab/>
        <w:t>end</w:t>
      </w:r>
    </w:p>
    <w:p w14:paraId="3329257D" w14:textId="77777777" w:rsidR="00056478" w:rsidRDefault="00056478" w:rsidP="00056478">
      <w:r>
        <w:tab/>
      </w:r>
      <w:r>
        <w:tab/>
      </w:r>
      <w:r>
        <w:tab/>
      </w:r>
      <w:r>
        <w:tab/>
      </w:r>
      <w:r>
        <w:tab/>
      </w:r>
      <w:r>
        <w:tab/>
      </w:r>
      <w:r>
        <w:tab/>
      </w:r>
      <w:r>
        <w:tab/>
        <w:t>else if(key == 4'b1110)</w:t>
      </w:r>
    </w:p>
    <w:p w14:paraId="4C900D11" w14:textId="77777777" w:rsidR="00056478" w:rsidRDefault="00056478" w:rsidP="00056478">
      <w:r>
        <w:tab/>
      </w:r>
      <w:r>
        <w:tab/>
      </w:r>
      <w:r>
        <w:tab/>
      </w:r>
      <w:r>
        <w:tab/>
      </w:r>
      <w:r>
        <w:tab/>
      </w:r>
      <w:r>
        <w:tab/>
      </w:r>
      <w:r>
        <w:tab/>
      </w:r>
      <w:r>
        <w:tab/>
      </w:r>
      <w:r>
        <w:tab/>
        <w:t>begin</w:t>
      </w:r>
    </w:p>
    <w:p w14:paraId="4D522B27" w14:textId="77777777" w:rsidR="00056478" w:rsidRDefault="00056478" w:rsidP="00056478">
      <w:r>
        <w:tab/>
      </w:r>
      <w:r>
        <w:tab/>
      </w:r>
      <w:r>
        <w:tab/>
      </w:r>
      <w:r>
        <w:tab/>
      </w:r>
      <w:r>
        <w:tab/>
      </w:r>
      <w:r>
        <w:tab/>
      </w:r>
      <w:r>
        <w:tab/>
      </w:r>
      <w:r>
        <w:tab/>
      </w:r>
      <w:r>
        <w:tab/>
      </w:r>
      <w:r>
        <w:tab/>
        <w:t>state &lt;= Idle;</w:t>
      </w:r>
    </w:p>
    <w:p w14:paraId="644E592C" w14:textId="77777777" w:rsidR="00056478" w:rsidRDefault="00056478" w:rsidP="00056478">
      <w:r>
        <w:tab/>
      </w:r>
      <w:r>
        <w:tab/>
      </w:r>
      <w:r>
        <w:tab/>
      </w:r>
      <w:r>
        <w:tab/>
      </w:r>
      <w:r>
        <w:tab/>
      </w:r>
      <w:r>
        <w:tab/>
      </w:r>
      <w:r>
        <w:tab/>
      </w:r>
      <w:r>
        <w:tab/>
      </w:r>
      <w:r>
        <w:tab/>
        <w:t>end</w:t>
      </w:r>
    </w:p>
    <w:p w14:paraId="2CBFDD4E" w14:textId="77777777" w:rsidR="00056478" w:rsidRDefault="00056478" w:rsidP="00056478">
      <w:r>
        <w:tab/>
      </w:r>
      <w:r>
        <w:tab/>
      </w:r>
      <w:r>
        <w:tab/>
      </w:r>
      <w:r>
        <w:tab/>
      </w:r>
      <w:r>
        <w:tab/>
      </w:r>
      <w:r>
        <w:tab/>
      </w:r>
      <w:r>
        <w:tab/>
      </w:r>
      <w:r>
        <w:tab/>
        <w:t>else</w:t>
      </w:r>
    </w:p>
    <w:p w14:paraId="5799B786" w14:textId="77777777" w:rsidR="00056478" w:rsidRDefault="00056478" w:rsidP="00056478">
      <w:r>
        <w:tab/>
      </w:r>
      <w:r>
        <w:tab/>
      </w:r>
      <w:r>
        <w:tab/>
      </w:r>
      <w:r>
        <w:tab/>
      </w:r>
      <w:r>
        <w:tab/>
      </w:r>
      <w:r>
        <w:tab/>
      </w:r>
      <w:r>
        <w:tab/>
      </w:r>
      <w:r>
        <w:tab/>
      </w:r>
      <w:r>
        <w:tab/>
        <w:t>begin</w:t>
      </w:r>
    </w:p>
    <w:p w14:paraId="3F2286BE" w14:textId="77777777" w:rsidR="00056478" w:rsidRDefault="00056478" w:rsidP="00056478">
      <w:r>
        <w:tab/>
      </w:r>
      <w:r>
        <w:tab/>
      </w:r>
      <w:r>
        <w:tab/>
      </w:r>
      <w:r>
        <w:tab/>
      </w:r>
      <w:r>
        <w:tab/>
      </w:r>
      <w:r>
        <w:tab/>
      </w:r>
      <w:r>
        <w:tab/>
      </w:r>
      <w:r>
        <w:tab/>
      </w:r>
      <w:r>
        <w:tab/>
      </w:r>
      <w:r>
        <w:tab/>
        <w:t>temp[3:0] &lt;= key;</w:t>
      </w:r>
    </w:p>
    <w:p w14:paraId="2A97F28E" w14:textId="77777777" w:rsidR="00056478" w:rsidRDefault="00056478" w:rsidP="00056478">
      <w:r>
        <w:tab/>
      </w:r>
      <w:r>
        <w:tab/>
      </w:r>
      <w:r>
        <w:tab/>
      </w:r>
      <w:r>
        <w:tab/>
      </w:r>
      <w:r>
        <w:tab/>
      </w:r>
      <w:r>
        <w:tab/>
      </w:r>
      <w:r>
        <w:tab/>
      </w:r>
      <w:r>
        <w:tab/>
      </w:r>
      <w:r>
        <w:tab/>
      </w:r>
      <w:r>
        <w:tab/>
        <w:t>state &lt;= Fifth;</w:t>
      </w:r>
    </w:p>
    <w:p w14:paraId="2240E8A9" w14:textId="77777777" w:rsidR="00056478" w:rsidRDefault="00056478" w:rsidP="00056478">
      <w:r>
        <w:tab/>
      </w:r>
      <w:r>
        <w:tab/>
      </w:r>
      <w:r>
        <w:tab/>
      </w:r>
      <w:r>
        <w:tab/>
      </w:r>
      <w:r>
        <w:tab/>
      </w:r>
      <w:r>
        <w:tab/>
      </w:r>
      <w:r>
        <w:tab/>
      </w:r>
      <w:r>
        <w:tab/>
      </w:r>
      <w:r>
        <w:tab/>
        <w:t>end</w:t>
      </w:r>
    </w:p>
    <w:p w14:paraId="2F2A6247" w14:textId="77777777" w:rsidR="00056478" w:rsidRDefault="00056478" w:rsidP="00056478">
      <w:r>
        <w:tab/>
      </w:r>
      <w:r>
        <w:tab/>
      </w:r>
      <w:r>
        <w:tab/>
      </w:r>
      <w:r>
        <w:tab/>
      </w:r>
      <w:r>
        <w:tab/>
      </w:r>
      <w:r>
        <w:tab/>
      </w:r>
      <w:r>
        <w:tab/>
        <w:t>end</w:t>
      </w:r>
    </w:p>
    <w:p w14:paraId="08091131" w14:textId="77777777" w:rsidR="00056478" w:rsidRDefault="00056478" w:rsidP="00056478">
      <w:r>
        <w:tab/>
      </w:r>
      <w:r>
        <w:tab/>
      </w:r>
      <w:r>
        <w:tab/>
      </w:r>
      <w:r>
        <w:tab/>
      </w:r>
      <w:r>
        <w:tab/>
        <w:t>end</w:t>
      </w:r>
    </w:p>
    <w:p w14:paraId="5EE53EA5" w14:textId="77777777" w:rsidR="00056478" w:rsidRDefault="00056478" w:rsidP="00056478">
      <w:r>
        <w:tab/>
      </w:r>
      <w:r>
        <w:tab/>
      </w:r>
      <w:r>
        <w:tab/>
      </w:r>
      <w:r>
        <w:tab/>
        <w:t>Fifth:</w:t>
      </w:r>
    </w:p>
    <w:p w14:paraId="1BA1227A" w14:textId="77777777" w:rsidR="00056478" w:rsidRDefault="00056478" w:rsidP="00056478">
      <w:r>
        <w:tab/>
      </w:r>
      <w:r>
        <w:tab/>
      </w:r>
      <w:r>
        <w:tab/>
      </w:r>
      <w:r>
        <w:tab/>
      </w:r>
      <w:r>
        <w:tab/>
        <w:t>begin</w:t>
      </w:r>
    </w:p>
    <w:p w14:paraId="0FB45054" w14:textId="77777777" w:rsidR="00056478" w:rsidRDefault="00056478" w:rsidP="00056478">
      <w:r>
        <w:tab/>
      </w:r>
      <w:r>
        <w:tab/>
      </w:r>
      <w:r>
        <w:tab/>
      </w:r>
      <w:r>
        <w:tab/>
      </w:r>
      <w:r>
        <w:tab/>
      </w:r>
      <w:r>
        <w:tab/>
        <w:t>if(key_pressed)</w:t>
      </w:r>
    </w:p>
    <w:p w14:paraId="137A6E3A" w14:textId="77777777" w:rsidR="00056478" w:rsidRDefault="00056478" w:rsidP="00056478">
      <w:r>
        <w:lastRenderedPageBreak/>
        <w:tab/>
      </w:r>
      <w:r>
        <w:tab/>
      </w:r>
      <w:r>
        <w:tab/>
      </w:r>
      <w:r>
        <w:tab/>
      </w:r>
      <w:r>
        <w:tab/>
      </w:r>
      <w:r>
        <w:tab/>
      </w:r>
      <w:r>
        <w:tab/>
        <w:t>begin</w:t>
      </w:r>
    </w:p>
    <w:p w14:paraId="5AE35407" w14:textId="77777777" w:rsidR="00056478" w:rsidRDefault="00056478" w:rsidP="00056478">
      <w:r>
        <w:tab/>
      </w:r>
      <w:r>
        <w:tab/>
      </w:r>
      <w:r>
        <w:tab/>
      </w:r>
      <w:r>
        <w:tab/>
      </w:r>
      <w:r>
        <w:tab/>
      </w:r>
      <w:r>
        <w:tab/>
      </w:r>
      <w:r>
        <w:tab/>
      </w:r>
      <w:r>
        <w:tab/>
        <w:t>if(key == 4'b1111)</w:t>
      </w:r>
    </w:p>
    <w:p w14:paraId="5E1B69C8" w14:textId="77777777" w:rsidR="00056478" w:rsidRDefault="00056478" w:rsidP="00056478">
      <w:r>
        <w:tab/>
      </w:r>
      <w:r>
        <w:tab/>
      </w:r>
      <w:r>
        <w:tab/>
      </w:r>
      <w:r>
        <w:tab/>
      </w:r>
      <w:r>
        <w:tab/>
      </w:r>
      <w:r>
        <w:tab/>
      </w:r>
      <w:r>
        <w:tab/>
      </w:r>
      <w:r>
        <w:tab/>
      </w:r>
      <w:r>
        <w:tab/>
        <w:t>begin</w:t>
      </w:r>
    </w:p>
    <w:p w14:paraId="5CB6044E" w14:textId="77777777" w:rsidR="00056478" w:rsidRDefault="00056478" w:rsidP="00056478">
      <w:r>
        <w:tab/>
      </w:r>
      <w:r>
        <w:tab/>
      </w:r>
      <w:r>
        <w:tab/>
      </w:r>
      <w:r>
        <w:tab/>
      </w:r>
      <w:r>
        <w:tab/>
      </w:r>
      <w:r>
        <w:tab/>
      </w:r>
      <w:r>
        <w:tab/>
      </w:r>
      <w:r>
        <w:tab/>
      </w:r>
      <w:r>
        <w:tab/>
      </w:r>
      <w:r>
        <w:tab/>
        <w:t>state &lt;= Output;</w:t>
      </w:r>
    </w:p>
    <w:p w14:paraId="4DD01EB1" w14:textId="77777777" w:rsidR="00056478" w:rsidRDefault="00056478" w:rsidP="00056478">
      <w:r>
        <w:tab/>
      </w:r>
      <w:r>
        <w:tab/>
      </w:r>
      <w:r>
        <w:tab/>
      </w:r>
      <w:r>
        <w:tab/>
      </w:r>
      <w:r>
        <w:tab/>
      </w:r>
      <w:r>
        <w:tab/>
      </w:r>
      <w:r>
        <w:tab/>
      </w:r>
      <w:r>
        <w:tab/>
      </w:r>
      <w:r>
        <w:tab/>
        <w:t>end</w:t>
      </w:r>
    </w:p>
    <w:p w14:paraId="44365DE4" w14:textId="77777777" w:rsidR="00056478" w:rsidRDefault="00056478" w:rsidP="00056478">
      <w:r>
        <w:tab/>
      </w:r>
      <w:r>
        <w:tab/>
      </w:r>
      <w:r>
        <w:tab/>
      </w:r>
      <w:r>
        <w:tab/>
      </w:r>
      <w:r>
        <w:tab/>
      </w:r>
      <w:r>
        <w:tab/>
      </w:r>
      <w:r>
        <w:tab/>
      </w:r>
      <w:r>
        <w:tab/>
        <w:t>else if(key == 4'b1110)</w:t>
      </w:r>
    </w:p>
    <w:p w14:paraId="74BCDBC0" w14:textId="77777777" w:rsidR="00056478" w:rsidRDefault="00056478" w:rsidP="00056478">
      <w:r>
        <w:tab/>
      </w:r>
      <w:r>
        <w:tab/>
      </w:r>
      <w:r>
        <w:tab/>
      </w:r>
      <w:r>
        <w:tab/>
      </w:r>
      <w:r>
        <w:tab/>
      </w:r>
      <w:r>
        <w:tab/>
      </w:r>
      <w:r>
        <w:tab/>
      </w:r>
      <w:r>
        <w:tab/>
      </w:r>
      <w:r>
        <w:tab/>
        <w:t>begin</w:t>
      </w:r>
    </w:p>
    <w:p w14:paraId="0C47527C" w14:textId="77777777" w:rsidR="00056478" w:rsidRDefault="00056478" w:rsidP="00056478">
      <w:r>
        <w:tab/>
      </w:r>
      <w:r>
        <w:tab/>
      </w:r>
      <w:r>
        <w:tab/>
      </w:r>
      <w:r>
        <w:tab/>
      </w:r>
      <w:r>
        <w:tab/>
      </w:r>
      <w:r>
        <w:tab/>
      </w:r>
      <w:r>
        <w:tab/>
      </w:r>
      <w:r>
        <w:tab/>
      </w:r>
      <w:r>
        <w:tab/>
      </w:r>
      <w:r>
        <w:tab/>
        <w:t>state &lt;= Idle;</w:t>
      </w:r>
    </w:p>
    <w:p w14:paraId="27340ABB" w14:textId="77777777" w:rsidR="00056478" w:rsidRDefault="00056478" w:rsidP="00056478">
      <w:r>
        <w:tab/>
      </w:r>
      <w:r>
        <w:tab/>
      </w:r>
      <w:r>
        <w:tab/>
      </w:r>
      <w:r>
        <w:tab/>
      </w:r>
      <w:r>
        <w:tab/>
      </w:r>
      <w:r>
        <w:tab/>
      </w:r>
      <w:r>
        <w:tab/>
      </w:r>
      <w:r>
        <w:tab/>
      </w:r>
      <w:r>
        <w:tab/>
        <w:t>end</w:t>
      </w:r>
    </w:p>
    <w:p w14:paraId="128C7DCE" w14:textId="77777777" w:rsidR="00056478" w:rsidRDefault="00056478" w:rsidP="00056478">
      <w:r>
        <w:tab/>
      </w:r>
      <w:r>
        <w:tab/>
      </w:r>
      <w:r>
        <w:tab/>
      </w:r>
      <w:r>
        <w:tab/>
      </w:r>
      <w:r>
        <w:tab/>
      </w:r>
      <w:r>
        <w:tab/>
      </w:r>
      <w:r>
        <w:tab/>
      </w:r>
      <w:r>
        <w:tab/>
        <w:t>else</w:t>
      </w:r>
    </w:p>
    <w:p w14:paraId="32C30175" w14:textId="77777777" w:rsidR="00056478" w:rsidRDefault="00056478" w:rsidP="00056478">
      <w:r>
        <w:tab/>
      </w:r>
      <w:r>
        <w:tab/>
      </w:r>
      <w:r>
        <w:tab/>
      </w:r>
      <w:r>
        <w:tab/>
      </w:r>
      <w:r>
        <w:tab/>
      </w:r>
      <w:r>
        <w:tab/>
      </w:r>
      <w:r>
        <w:tab/>
      </w:r>
      <w:r>
        <w:tab/>
      </w:r>
      <w:r>
        <w:tab/>
        <w:t>state &lt;= Output;</w:t>
      </w:r>
    </w:p>
    <w:p w14:paraId="7E1BB320" w14:textId="77777777" w:rsidR="00056478" w:rsidRDefault="00056478" w:rsidP="00056478">
      <w:r>
        <w:tab/>
      </w:r>
      <w:r>
        <w:tab/>
      </w:r>
      <w:r>
        <w:tab/>
      </w:r>
      <w:r>
        <w:tab/>
      </w:r>
      <w:r>
        <w:tab/>
      </w:r>
      <w:r>
        <w:tab/>
      </w:r>
      <w:r>
        <w:tab/>
        <w:t>end</w:t>
      </w:r>
    </w:p>
    <w:p w14:paraId="07B3D9B9" w14:textId="77777777" w:rsidR="00056478" w:rsidRDefault="00056478" w:rsidP="00056478">
      <w:r>
        <w:tab/>
      </w:r>
      <w:r>
        <w:tab/>
      </w:r>
      <w:r>
        <w:tab/>
      </w:r>
      <w:r>
        <w:tab/>
      </w:r>
      <w:r>
        <w:tab/>
        <w:t>end</w:t>
      </w:r>
    </w:p>
    <w:p w14:paraId="19B454DE" w14:textId="77777777" w:rsidR="00056478" w:rsidRDefault="00056478" w:rsidP="00056478">
      <w:r>
        <w:tab/>
      </w:r>
      <w:r>
        <w:tab/>
      </w:r>
      <w:r>
        <w:tab/>
      </w:r>
      <w:r>
        <w:tab/>
        <w:t>Output:</w:t>
      </w:r>
      <w:r>
        <w:tab/>
      </w:r>
      <w:r>
        <w:tab/>
      </w:r>
      <w:r>
        <w:tab/>
      </w:r>
      <w:r>
        <w:tab/>
      </w:r>
      <w:r>
        <w:tab/>
      </w:r>
      <w:r>
        <w:tab/>
      </w:r>
      <w:r>
        <w:tab/>
        <w:t>//set sequence to temp annd return to Idle state</w:t>
      </w:r>
    </w:p>
    <w:p w14:paraId="36288724" w14:textId="77777777" w:rsidR="00056478" w:rsidRDefault="00056478" w:rsidP="00056478">
      <w:r>
        <w:tab/>
      </w:r>
      <w:r>
        <w:tab/>
      </w:r>
      <w:r>
        <w:tab/>
      </w:r>
      <w:r>
        <w:tab/>
      </w:r>
      <w:r>
        <w:tab/>
        <w:t>begin</w:t>
      </w:r>
    </w:p>
    <w:p w14:paraId="4BD53649" w14:textId="77777777" w:rsidR="00056478" w:rsidRDefault="00056478" w:rsidP="00056478">
      <w:r>
        <w:tab/>
      </w:r>
      <w:r>
        <w:tab/>
      </w:r>
      <w:r>
        <w:tab/>
      </w:r>
      <w:r>
        <w:tab/>
      </w:r>
      <w:r>
        <w:tab/>
      </w:r>
      <w:r>
        <w:tab/>
        <w:t>sequence &lt;= temp;</w:t>
      </w:r>
    </w:p>
    <w:p w14:paraId="4D906FED" w14:textId="77777777" w:rsidR="00056478" w:rsidRDefault="00056478" w:rsidP="00056478">
      <w:r>
        <w:tab/>
      </w:r>
      <w:r>
        <w:tab/>
      </w:r>
      <w:r>
        <w:tab/>
      </w:r>
      <w:r>
        <w:tab/>
      </w:r>
      <w:r>
        <w:tab/>
      </w:r>
      <w:r>
        <w:tab/>
        <w:t>new_seq &lt;= 1;</w:t>
      </w:r>
    </w:p>
    <w:p w14:paraId="3922B608" w14:textId="77777777" w:rsidR="00056478" w:rsidRDefault="00056478" w:rsidP="00056478">
      <w:r>
        <w:tab/>
      </w:r>
      <w:r>
        <w:tab/>
      </w:r>
      <w:r>
        <w:tab/>
      </w:r>
      <w:r>
        <w:tab/>
      </w:r>
      <w:r>
        <w:tab/>
      </w:r>
      <w:r>
        <w:tab/>
        <w:t>kp &lt;= 0;</w:t>
      </w:r>
    </w:p>
    <w:p w14:paraId="03AE3012" w14:textId="77777777" w:rsidR="00056478" w:rsidRDefault="00056478" w:rsidP="00056478">
      <w:r>
        <w:tab/>
      </w:r>
      <w:r>
        <w:tab/>
      </w:r>
      <w:r>
        <w:tab/>
      </w:r>
      <w:r>
        <w:tab/>
      </w:r>
      <w:r>
        <w:tab/>
      </w:r>
      <w:r>
        <w:tab/>
        <w:t>state &lt;= Idle;</w:t>
      </w:r>
    </w:p>
    <w:p w14:paraId="4C76C9E0" w14:textId="77777777" w:rsidR="00056478" w:rsidRDefault="00056478" w:rsidP="00056478">
      <w:r>
        <w:tab/>
      </w:r>
      <w:r>
        <w:tab/>
      </w:r>
      <w:r>
        <w:tab/>
      </w:r>
      <w:r>
        <w:tab/>
      </w:r>
      <w:r>
        <w:tab/>
        <w:t>end</w:t>
      </w:r>
    </w:p>
    <w:p w14:paraId="042B7E14" w14:textId="77777777" w:rsidR="00056478" w:rsidRDefault="00056478" w:rsidP="00056478">
      <w:r>
        <w:tab/>
      </w:r>
      <w:r>
        <w:tab/>
        <w:t>endcase</w:t>
      </w:r>
    </w:p>
    <w:p w14:paraId="139087BB" w14:textId="77777777" w:rsidR="00056478" w:rsidRDefault="00056478" w:rsidP="00056478">
      <w:r>
        <w:tab/>
        <w:t>end</w:t>
      </w:r>
    </w:p>
    <w:p w14:paraId="3B22BD14" w14:textId="2AB3C8D5" w:rsidR="00056478" w:rsidRPr="00056478" w:rsidRDefault="00056478" w:rsidP="00056478">
      <w:r>
        <w:t>endmodule</w:t>
      </w:r>
    </w:p>
    <w:p w14:paraId="148FC2A0" w14:textId="7A3AC65F" w:rsidR="004902F1" w:rsidRDefault="004902F1" w:rsidP="004902F1">
      <w:pPr>
        <w:pStyle w:val="Heading3"/>
      </w:pPr>
      <w:r>
        <w:tab/>
      </w:r>
      <w:bookmarkStart w:id="31" w:name="_Toc96765404"/>
      <w:r>
        <w:t>A-</w:t>
      </w:r>
      <w:r>
        <w:t>4</w:t>
      </w:r>
      <w:r>
        <w:t>.e sequence_check</w:t>
      </w:r>
      <w:bookmarkEnd w:id="31"/>
    </w:p>
    <w:p w14:paraId="6E3119CF" w14:textId="77777777" w:rsidR="00056478" w:rsidRDefault="00056478" w:rsidP="00056478">
      <w:r>
        <w:t>module sequence_check(</w:t>
      </w:r>
    </w:p>
    <w:p w14:paraId="6CB81A8D" w14:textId="77777777" w:rsidR="00056478" w:rsidRDefault="00056478" w:rsidP="00056478">
      <w:r>
        <w:tab/>
        <w:t>input clk,</w:t>
      </w:r>
    </w:p>
    <w:p w14:paraId="6DDF72E7" w14:textId="77777777" w:rsidR="00056478" w:rsidRDefault="00056478" w:rsidP="00056478">
      <w:r>
        <w:tab/>
        <w:t>input times_up,</w:t>
      </w:r>
    </w:p>
    <w:p w14:paraId="30480679" w14:textId="77777777" w:rsidR="00056478" w:rsidRDefault="00056478" w:rsidP="00056478">
      <w:r>
        <w:tab/>
        <w:t>input [15:0] sequence,</w:t>
      </w:r>
    </w:p>
    <w:p w14:paraId="562D21DA" w14:textId="77777777" w:rsidR="00056478" w:rsidRDefault="00056478" w:rsidP="00056478">
      <w:r>
        <w:lastRenderedPageBreak/>
        <w:tab/>
        <w:t>input new_seq,</w:t>
      </w:r>
    </w:p>
    <w:p w14:paraId="1C78967E" w14:textId="77777777" w:rsidR="00056478" w:rsidRDefault="00056478" w:rsidP="00056478">
      <w:r>
        <w:tab/>
        <w:t>output reg unlock,</w:t>
      </w:r>
    </w:p>
    <w:p w14:paraId="593221A2" w14:textId="77777777" w:rsidR="00056478" w:rsidRDefault="00056478" w:rsidP="00056478">
      <w:r>
        <w:tab/>
        <w:t>output reg error,</w:t>
      </w:r>
    </w:p>
    <w:p w14:paraId="73413717" w14:textId="77777777" w:rsidR="00056478" w:rsidRDefault="00056478" w:rsidP="00056478">
      <w:r>
        <w:tab/>
        <w:t>output reg start_time,</w:t>
      </w:r>
    </w:p>
    <w:p w14:paraId="27EB5522" w14:textId="77777777" w:rsidR="00056478" w:rsidRDefault="00056478" w:rsidP="00056478">
      <w:r>
        <w:tab/>
        <w:t>output reg reset</w:t>
      </w:r>
    </w:p>
    <w:p w14:paraId="0A2DC2DC" w14:textId="77777777" w:rsidR="00056478" w:rsidRDefault="00056478" w:rsidP="00056478">
      <w:r>
        <w:t>);</w:t>
      </w:r>
    </w:p>
    <w:p w14:paraId="18992CAB" w14:textId="77777777" w:rsidR="00056478" w:rsidRDefault="00056478" w:rsidP="00056478"/>
    <w:p w14:paraId="47535F2F" w14:textId="77777777" w:rsidR="00056478" w:rsidRDefault="00056478" w:rsidP="00056478">
      <w:r>
        <w:t>reg [1:0] state;</w:t>
      </w:r>
    </w:p>
    <w:p w14:paraId="6477575A" w14:textId="77777777" w:rsidR="00056478" w:rsidRDefault="00056478" w:rsidP="00056478"/>
    <w:p w14:paraId="515F0A43" w14:textId="77777777" w:rsidR="00056478" w:rsidRDefault="00056478" w:rsidP="00056478">
      <w:r>
        <w:t>/* Creation of states*/</w:t>
      </w:r>
    </w:p>
    <w:p w14:paraId="46197BC4" w14:textId="77777777" w:rsidR="00056478" w:rsidRDefault="00056478" w:rsidP="00056478">
      <w:r>
        <w:t xml:space="preserve">parameter Idle </w:t>
      </w:r>
      <w:r>
        <w:tab/>
        <w:t>= 2'b00,</w:t>
      </w:r>
    </w:p>
    <w:p w14:paraId="5AADD65C" w14:textId="77777777" w:rsidR="00056478" w:rsidRDefault="00056478" w:rsidP="00056478">
      <w:r>
        <w:tab/>
      </w:r>
      <w:r>
        <w:tab/>
      </w:r>
      <w:r>
        <w:tab/>
        <w:t xml:space="preserve"> Check</w:t>
      </w:r>
      <w:r>
        <w:tab/>
        <w:t>= 2'b01,</w:t>
      </w:r>
    </w:p>
    <w:p w14:paraId="5A055E30" w14:textId="77777777" w:rsidR="00056478" w:rsidRDefault="00056478" w:rsidP="00056478">
      <w:r>
        <w:tab/>
      </w:r>
      <w:r>
        <w:tab/>
      </w:r>
      <w:r>
        <w:tab/>
        <w:t xml:space="preserve"> Unlock </w:t>
      </w:r>
      <w:r>
        <w:tab/>
        <w:t>= 2'b10,</w:t>
      </w:r>
    </w:p>
    <w:p w14:paraId="1AFB3E51" w14:textId="77777777" w:rsidR="00056478" w:rsidRDefault="00056478" w:rsidP="00056478">
      <w:r>
        <w:tab/>
      </w:r>
      <w:r>
        <w:tab/>
      </w:r>
      <w:r>
        <w:tab/>
        <w:t xml:space="preserve"> Error </w:t>
      </w:r>
      <w:r>
        <w:tab/>
        <w:t>= 2'b11;</w:t>
      </w:r>
    </w:p>
    <w:p w14:paraId="33926BF7" w14:textId="77777777" w:rsidR="00056478" w:rsidRDefault="00056478" w:rsidP="00056478"/>
    <w:p w14:paraId="1344A199" w14:textId="77777777" w:rsidR="00056478" w:rsidRDefault="00056478" w:rsidP="00056478">
      <w:r>
        <w:t>/*Initial block for testbench*/</w:t>
      </w:r>
      <w:r>
        <w:tab/>
      </w:r>
      <w:r>
        <w:tab/>
        <w:t xml:space="preserve"> </w:t>
      </w:r>
    </w:p>
    <w:p w14:paraId="4AF82D45" w14:textId="77777777" w:rsidR="00056478" w:rsidRDefault="00056478" w:rsidP="00056478">
      <w:r>
        <w:t>initial</w:t>
      </w:r>
    </w:p>
    <w:p w14:paraId="2DED7CDF" w14:textId="77777777" w:rsidR="00056478" w:rsidRDefault="00056478" w:rsidP="00056478">
      <w:r>
        <w:tab/>
        <w:t>begin</w:t>
      </w:r>
    </w:p>
    <w:p w14:paraId="0ADC3176" w14:textId="77777777" w:rsidR="00056478" w:rsidRDefault="00056478" w:rsidP="00056478">
      <w:r>
        <w:tab/>
      </w:r>
      <w:r>
        <w:tab/>
        <w:t>unlock &lt;= 0;</w:t>
      </w:r>
    </w:p>
    <w:p w14:paraId="3C62230E" w14:textId="77777777" w:rsidR="00056478" w:rsidRDefault="00056478" w:rsidP="00056478">
      <w:r>
        <w:tab/>
      </w:r>
      <w:r>
        <w:tab/>
        <w:t>error &lt;= 0;</w:t>
      </w:r>
    </w:p>
    <w:p w14:paraId="1BE7A9DA" w14:textId="77777777" w:rsidR="00056478" w:rsidRDefault="00056478" w:rsidP="00056478">
      <w:r>
        <w:tab/>
      </w:r>
      <w:r>
        <w:tab/>
        <w:t>start_time &lt;= 0;</w:t>
      </w:r>
    </w:p>
    <w:p w14:paraId="216BDAE7" w14:textId="77777777" w:rsidR="00056478" w:rsidRDefault="00056478" w:rsidP="00056478">
      <w:r>
        <w:tab/>
      </w:r>
      <w:r>
        <w:tab/>
        <w:t>reset &lt;= 0;</w:t>
      </w:r>
    </w:p>
    <w:p w14:paraId="41B98711" w14:textId="77777777" w:rsidR="00056478" w:rsidRDefault="00056478" w:rsidP="00056478">
      <w:r>
        <w:tab/>
        <w:t>end</w:t>
      </w:r>
    </w:p>
    <w:p w14:paraId="057F6508" w14:textId="77777777" w:rsidR="00056478" w:rsidRDefault="00056478" w:rsidP="00056478"/>
    <w:p w14:paraId="03538CD2" w14:textId="77777777" w:rsidR="00056478" w:rsidRDefault="00056478" w:rsidP="00056478">
      <w:r>
        <w:tab/>
        <w:t>always @(posedge clk)</w:t>
      </w:r>
    </w:p>
    <w:p w14:paraId="374E0E82" w14:textId="77777777" w:rsidR="00056478" w:rsidRDefault="00056478" w:rsidP="00056478">
      <w:r>
        <w:tab/>
      </w:r>
      <w:r>
        <w:tab/>
        <w:t>begin</w:t>
      </w:r>
    </w:p>
    <w:p w14:paraId="488F703D" w14:textId="77777777" w:rsidR="00056478" w:rsidRDefault="00056478" w:rsidP="00056478">
      <w:r>
        <w:tab/>
      </w:r>
      <w:r>
        <w:tab/>
      </w:r>
      <w:r>
        <w:tab/>
        <w:t>case(state)</w:t>
      </w:r>
    </w:p>
    <w:p w14:paraId="41D1AAED" w14:textId="77777777" w:rsidR="00056478" w:rsidRDefault="00056478" w:rsidP="00056478">
      <w:r>
        <w:tab/>
      </w:r>
      <w:r>
        <w:tab/>
      </w:r>
      <w:r>
        <w:tab/>
      </w:r>
      <w:r>
        <w:tab/>
        <w:t>Idle:</w:t>
      </w:r>
    </w:p>
    <w:p w14:paraId="23972CFA" w14:textId="77777777" w:rsidR="00056478" w:rsidRDefault="00056478" w:rsidP="00056478">
      <w:r>
        <w:tab/>
      </w:r>
      <w:r>
        <w:tab/>
      </w:r>
      <w:r>
        <w:tab/>
      </w:r>
      <w:r>
        <w:tab/>
      </w:r>
      <w:r>
        <w:tab/>
        <w:t>begin</w:t>
      </w:r>
    </w:p>
    <w:p w14:paraId="79A5355A" w14:textId="77777777" w:rsidR="00056478" w:rsidRDefault="00056478" w:rsidP="00056478">
      <w:r>
        <w:lastRenderedPageBreak/>
        <w:tab/>
      </w:r>
      <w:r>
        <w:tab/>
      </w:r>
      <w:r>
        <w:tab/>
      </w:r>
      <w:r>
        <w:tab/>
      </w:r>
      <w:r>
        <w:tab/>
      </w:r>
      <w:r>
        <w:tab/>
        <w:t>unlock &lt;= 0;</w:t>
      </w:r>
    </w:p>
    <w:p w14:paraId="51FCC949" w14:textId="77777777" w:rsidR="00056478" w:rsidRDefault="00056478" w:rsidP="00056478">
      <w:r>
        <w:tab/>
      </w:r>
      <w:r>
        <w:tab/>
      </w:r>
      <w:r>
        <w:tab/>
      </w:r>
      <w:r>
        <w:tab/>
      </w:r>
      <w:r>
        <w:tab/>
      </w:r>
      <w:r>
        <w:tab/>
        <w:t>error &lt;= 0;</w:t>
      </w:r>
    </w:p>
    <w:p w14:paraId="69C2DEA4" w14:textId="77777777" w:rsidR="00056478" w:rsidRDefault="00056478" w:rsidP="00056478">
      <w:r>
        <w:tab/>
      </w:r>
      <w:r>
        <w:tab/>
      </w:r>
      <w:r>
        <w:tab/>
      </w:r>
      <w:r>
        <w:tab/>
      </w:r>
      <w:r>
        <w:tab/>
      </w:r>
      <w:r>
        <w:tab/>
        <w:t>if(new_seq)</w:t>
      </w:r>
    </w:p>
    <w:p w14:paraId="73E433B5" w14:textId="77777777" w:rsidR="00056478" w:rsidRDefault="00056478" w:rsidP="00056478">
      <w:r>
        <w:tab/>
      </w:r>
      <w:r>
        <w:tab/>
      </w:r>
      <w:r>
        <w:tab/>
      </w:r>
      <w:r>
        <w:tab/>
      </w:r>
      <w:r>
        <w:tab/>
      </w:r>
      <w:r>
        <w:tab/>
      </w:r>
      <w:r>
        <w:tab/>
        <w:t>begin</w:t>
      </w:r>
    </w:p>
    <w:p w14:paraId="14A0A9CE" w14:textId="77777777" w:rsidR="00056478" w:rsidRDefault="00056478" w:rsidP="00056478">
      <w:r>
        <w:tab/>
      </w:r>
      <w:r>
        <w:tab/>
      </w:r>
      <w:r>
        <w:tab/>
      </w:r>
      <w:r>
        <w:tab/>
      </w:r>
      <w:r>
        <w:tab/>
      </w:r>
      <w:r>
        <w:tab/>
      </w:r>
      <w:r>
        <w:tab/>
      </w:r>
      <w:r>
        <w:tab/>
        <w:t>state &lt;= Check;</w:t>
      </w:r>
    </w:p>
    <w:p w14:paraId="729F11D5" w14:textId="77777777" w:rsidR="00056478" w:rsidRDefault="00056478" w:rsidP="00056478">
      <w:r>
        <w:tab/>
      </w:r>
      <w:r>
        <w:tab/>
      </w:r>
      <w:r>
        <w:tab/>
      </w:r>
      <w:r>
        <w:tab/>
      </w:r>
      <w:r>
        <w:tab/>
      </w:r>
      <w:r>
        <w:tab/>
      </w:r>
      <w:r>
        <w:tab/>
        <w:t>end</w:t>
      </w:r>
    </w:p>
    <w:p w14:paraId="5B7C1BF4" w14:textId="77777777" w:rsidR="00056478" w:rsidRDefault="00056478" w:rsidP="00056478">
      <w:r>
        <w:tab/>
      </w:r>
      <w:r>
        <w:tab/>
      </w:r>
      <w:r>
        <w:tab/>
      </w:r>
      <w:r>
        <w:tab/>
      </w:r>
      <w:r>
        <w:tab/>
      </w:r>
      <w:r>
        <w:tab/>
        <w:t>else</w:t>
      </w:r>
    </w:p>
    <w:p w14:paraId="434937FB" w14:textId="77777777" w:rsidR="00056478" w:rsidRDefault="00056478" w:rsidP="00056478">
      <w:r>
        <w:tab/>
      </w:r>
      <w:r>
        <w:tab/>
      </w:r>
      <w:r>
        <w:tab/>
      </w:r>
      <w:r>
        <w:tab/>
      </w:r>
      <w:r>
        <w:tab/>
      </w:r>
      <w:r>
        <w:tab/>
      </w:r>
      <w:r>
        <w:tab/>
        <w:t>begin</w:t>
      </w:r>
    </w:p>
    <w:p w14:paraId="6AF577F1" w14:textId="77777777" w:rsidR="00056478" w:rsidRDefault="00056478" w:rsidP="00056478">
      <w:r>
        <w:tab/>
      </w:r>
      <w:r>
        <w:tab/>
      </w:r>
      <w:r>
        <w:tab/>
      </w:r>
      <w:r>
        <w:tab/>
      </w:r>
      <w:r>
        <w:tab/>
      </w:r>
      <w:r>
        <w:tab/>
      </w:r>
      <w:r>
        <w:tab/>
      </w:r>
      <w:r>
        <w:tab/>
        <w:t>state &lt;= Idle;</w:t>
      </w:r>
    </w:p>
    <w:p w14:paraId="660737A2" w14:textId="77777777" w:rsidR="00056478" w:rsidRDefault="00056478" w:rsidP="00056478">
      <w:r>
        <w:tab/>
      </w:r>
      <w:r>
        <w:tab/>
      </w:r>
      <w:r>
        <w:tab/>
      </w:r>
      <w:r>
        <w:tab/>
      </w:r>
      <w:r>
        <w:tab/>
      </w:r>
      <w:r>
        <w:tab/>
      </w:r>
      <w:r>
        <w:tab/>
        <w:t>end</w:t>
      </w:r>
    </w:p>
    <w:p w14:paraId="3DEE2F06" w14:textId="77777777" w:rsidR="00056478" w:rsidRDefault="00056478" w:rsidP="00056478">
      <w:r>
        <w:tab/>
      </w:r>
      <w:r>
        <w:tab/>
      </w:r>
      <w:r>
        <w:tab/>
      </w:r>
      <w:r>
        <w:tab/>
      </w:r>
      <w:r>
        <w:tab/>
        <w:t>end</w:t>
      </w:r>
    </w:p>
    <w:p w14:paraId="758EC59B" w14:textId="77777777" w:rsidR="00056478" w:rsidRDefault="00056478" w:rsidP="00056478">
      <w:r>
        <w:tab/>
      </w:r>
      <w:r>
        <w:tab/>
      </w:r>
      <w:r>
        <w:tab/>
      </w:r>
      <w:r>
        <w:tab/>
        <w:t>Check:</w:t>
      </w:r>
    </w:p>
    <w:p w14:paraId="013FAFA4" w14:textId="77777777" w:rsidR="00056478" w:rsidRDefault="00056478" w:rsidP="00056478">
      <w:r>
        <w:tab/>
      </w:r>
      <w:r>
        <w:tab/>
      </w:r>
      <w:r>
        <w:tab/>
      </w:r>
      <w:r>
        <w:tab/>
      </w:r>
      <w:r>
        <w:tab/>
        <w:t>case(sequence)</w:t>
      </w:r>
    </w:p>
    <w:p w14:paraId="0341E273" w14:textId="77777777" w:rsidR="00056478" w:rsidRDefault="00056478" w:rsidP="00056478">
      <w:r>
        <w:tab/>
      </w:r>
      <w:r>
        <w:tab/>
      </w:r>
      <w:r>
        <w:tab/>
      </w:r>
      <w:r>
        <w:tab/>
      </w:r>
      <w:r>
        <w:tab/>
      </w:r>
      <w:r>
        <w:tab/>
        <w:t>16'h1234 : state &lt;= Unlock;</w:t>
      </w:r>
    </w:p>
    <w:p w14:paraId="11990E47" w14:textId="77777777" w:rsidR="00056478" w:rsidRDefault="00056478" w:rsidP="00056478">
      <w:r>
        <w:tab/>
      </w:r>
      <w:r>
        <w:tab/>
      </w:r>
      <w:r>
        <w:tab/>
      </w:r>
      <w:r>
        <w:tab/>
      </w:r>
      <w:r>
        <w:tab/>
      </w:r>
      <w:r>
        <w:tab/>
        <w:t>16'hABCD : state &lt;= Unlock;</w:t>
      </w:r>
    </w:p>
    <w:p w14:paraId="37C5771F" w14:textId="77777777" w:rsidR="00056478" w:rsidRDefault="00056478" w:rsidP="00056478">
      <w:r>
        <w:tab/>
      </w:r>
      <w:r>
        <w:tab/>
      </w:r>
      <w:r>
        <w:tab/>
      </w:r>
      <w:r>
        <w:tab/>
      </w:r>
      <w:r>
        <w:tab/>
      </w:r>
      <w:r>
        <w:tab/>
        <w:t>16'h1122 : state &lt;= Unlock;</w:t>
      </w:r>
    </w:p>
    <w:p w14:paraId="2D77A9BB" w14:textId="77777777" w:rsidR="00056478" w:rsidRDefault="00056478" w:rsidP="00056478">
      <w:r>
        <w:tab/>
      </w:r>
      <w:r>
        <w:tab/>
      </w:r>
      <w:r>
        <w:tab/>
      </w:r>
      <w:r>
        <w:tab/>
      </w:r>
      <w:r>
        <w:tab/>
      </w:r>
      <w:r>
        <w:tab/>
        <w:t>16'h1010 : state &lt;= Unlock;</w:t>
      </w:r>
    </w:p>
    <w:p w14:paraId="62B73569" w14:textId="77777777" w:rsidR="00056478" w:rsidRDefault="00056478" w:rsidP="00056478">
      <w:r>
        <w:tab/>
      </w:r>
      <w:r>
        <w:tab/>
      </w:r>
      <w:r>
        <w:tab/>
      </w:r>
      <w:r>
        <w:tab/>
      </w:r>
      <w:r>
        <w:tab/>
      </w:r>
      <w:r>
        <w:tab/>
        <w:t>16'h123A : state &lt;= Unlock;</w:t>
      </w:r>
    </w:p>
    <w:p w14:paraId="2988EC1D" w14:textId="77777777" w:rsidR="00056478" w:rsidRDefault="00056478" w:rsidP="00056478">
      <w:r>
        <w:tab/>
      </w:r>
      <w:r>
        <w:tab/>
      </w:r>
      <w:r>
        <w:tab/>
      </w:r>
      <w:r>
        <w:tab/>
      </w:r>
      <w:r>
        <w:tab/>
      </w:r>
      <w:r>
        <w:tab/>
        <w:t>16'h2580 : state &lt;= Unlock;</w:t>
      </w:r>
    </w:p>
    <w:p w14:paraId="04D6EEC1" w14:textId="77777777" w:rsidR="00056478" w:rsidRDefault="00056478" w:rsidP="00056478">
      <w:r>
        <w:tab/>
      </w:r>
      <w:r>
        <w:tab/>
      </w:r>
      <w:r>
        <w:tab/>
      </w:r>
      <w:r>
        <w:tab/>
      </w:r>
      <w:r>
        <w:tab/>
      </w:r>
      <w:r>
        <w:tab/>
        <w:t xml:space="preserve">default </w:t>
      </w:r>
      <w:r>
        <w:tab/>
        <w:t>: state &lt;= Error;</w:t>
      </w:r>
    </w:p>
    <w:p w14:paraId="449209E6" w14:textId="77777777" w:rsidR="00056478" w:rsidRDefault="00056478" w:rsidP="00056478">
      <w:r>
        <w:tab/>
      </w:r>
      <w:r>
        <w:tab/>
      </w:r>
      <w:r>
        <w:tab/>
      </w:r>
      <w:r>
        <w:tab/>
      </w:r>
      <w:r>
        <w:tab/>
        <w:t>endcase</w:t>
      </w:r>
    </w:p>
    <w:p w14:paraId="3192A7B4" w14:textId="77777777" w:rsidR="00056478" w:rsidRDefault="00056478" w:rsidP="00056478">
      <w:r>
        <w:tab/>
      </w:r>
      <w:r>
        <w:tab/>
      </w:r>
      <w:r>
        <w:tab/>
      </w:r>
      <w:r>
        <w:tab/>
        <w:t>Unlock:</w:t>
      </w:r>
    </w:p>
    <w:p w14:paraId="6238747D" w14:textId="77777777" w:rsidR="00056478" w:rsidRDefault="00056478" w:rsidP="00056478">
      <w:r>
        <w:tab/>
      </w:r>
      <w:r>
        <w:tab/>
      </w:r>
      <w:r>
        <w:tab/>
      </w:r>
      <w:r>
        <w:tab/>
      </w:r>
      <w:r>
        <w:tab/>
        <w:t>begin</w:t>
      </w:r>
    </w:p>
    <w:p w14:paraId="2AD9BFEB" w14:textId="77777777" w:rsidR="00056478" w:rsidRDefault="00056478" w:rsidP="00056478">
      <w:r>
        <w:tab/>
      </w:r>
      <w:r>
        <w:tab/>
      </w:r>
      <w:r>
        <w:tab/>
      </w:r>
      <w:r>
        <w:tab/>
      </w:r>
      <w:r>
        <w:tab/>
      </w:r>
      <w:r>
        <w:tab/>
        <w:t>start_time &lt;= 1;</w:t>
      </w:r>
    </w:p>
    <w:p w14:paraId="7EA47269" w14:textId="77777777" w:rsidR="00056478" w:rsidRDefault="00056478" w:rsidP="00056478">
      <w:r>
        <w:tab/>
      </w:r>
      <w:r>
        <w:tab/>
      </w:r>
      <w:r>
        <w:tab/>
      </w:r>
      <w:r>
        <w:tab/>
      </w:r>
      <w:r>
        <w:tab/>
      </w:r>
      <w:r>
        <w:tab/>
        <w:t>unlock &lt;= 1;</w:t>
      </w:r>
    </w:p>
    <w:p w14:paraId="05C61066" w14:textId="77777777" w:rsidR="00056478" w:rsidRDefault="00056478" w:rsidP="00056478">
      <w:r>
        <w:tab/>
      </w:r>
      <w:r>
        <w:tab/>
      </w:r>
      <w:r>
        <w:tab/>
      </w:r>
      <w:r>
        <w:tab/>
      </w:r>
      <w:r>
        <w:tab/>
      </w:r>
      <w:r>
        <w:tab/>
        <w:t>if(times_up == 1)</w:t>
      </w:r>
    </w:p>
    <w:p w14:paraId="1A6FBC0C" w14:textId="77777777" w:rsidR="00056478" w:rsidRDefault="00056478" w:rsidP="00056478">
      <w:r>
        <w:tab/>
      </w:r>
      <w:r>
        <w:tab/>
      </w:r>
      <w:r>
        <w:tab/>
      </w:r>
      <w:r>
        <w:tab/>
      </w:r>
      <w:r>
        <w:tab/>
      </w:r>
      <w:r>
        <w:tab/>
      </w:r>
      <w:r>
        <w:tab/>
        <w:t>begin</w:t>
      </w:r>
    </w:p>
    <w:p w14:paraId="4B8DEB88" w14:textId="77777777" w:rsidR="00056478" w:rsidRDefault="00056478" w:rsidP="00056478">
      <w:r>
        <w:tab/>
      </w:r>
      <w:r>
        <w:tab/>
      </w:r>
      <w:r>
        <w:tab/>
      </w:r>
      <w:r>
        <w:tab/>
      </w:r>
      <w:r>
        <w:tab/>
      </w:r>
      <w:r>
        <w:tab/>
      </w:r>
      <w:r>
        <w:tab/>
      </w:r>
      <w:r>
        <w:tab/>
        <w:t>unlock &lt;= 0;</w:t>
      </w:r>
    </w:p>
    <w:p w14:paraId="1E918BB6" w14:textId="77777777" w:rsidR="00056478" w:rsidRDefault="00056478" w:rsidP="00056478">
      <w:r>
        <w:tab/>
      </w:r>
      <w:r>
        <w:tab/>
      </w:r>
      <w:r>
        <w:tab/>
      </w:r>
      <w:r>
        <w:tab/>
      </w:r>
      <w:r>
        <w:tab/>
      </w:r>
      <w:r>
        <w:tab/>
      </w:r>
      <w:r>
        <w:tab/>
      </w:r>
      <w:r>
        <w:tab/>
        <w:t>start_time &lt;= 0;</w:t>
      </w:r>
    </w:p>
    <w:p w14:paraId="50A98DA6" w14:textId="77777777" w:rsidR="00056478" w:rsidRDefault="00056478" w:rsidP="00056478">
      <w:r>
        <w:lastRenderedPageBreak/>
        <w:tab/>
      </w:r>
      <w:r>
        <w:tab/>
      </w:r>
      <w:r>
        <w:tab/>
      </w:r>
      <w:r>
        <w:tab/>
      </w:r>
      <w:r>
        <w:tab/>
      </w:r>
      <w:r>
        <w:tab/>
      </w:r>
      <w:r>
        <w:tab/>
      </w:r>
      <w:r>
        <w:tab/>
        <w:t>state &lt;= Idle;</w:t>
      </w:r>
    </w:p>
    <w:p w14:paraId="13ABEC8E" w14:textId="77777777" w:rsidR="00056478" w:rsidRDefault="00056478" w:rsidP="00056478">
      <w:r>
        <w:tab/>
      </w:r>
      <w:r>
        <w:tab/>
      </w:r>
      <w:r>
        <w:tab/>
      </w:r>
      <w:r>
        <w:tab/>
      </w:r>
      <w:r>
        <w:tab/>
      </w:r>
      <w:r>
        <w:tab/>
      </w:r>
      <w:r>
        <w:tab/>
        <w:t>end</w:t>
      </w:r>
      <w:r>
        <w:tab/>
      </w:r>
    </w:p>
    <w:p w14:paraId="459EAF7E" w14:textId="77777777" w:rsidR="00056478" w:rsidRDefault="00056478" w:rsidP="00056478">
      <w:r>
        <w:tab/>
      </w:r>
      <w:r>
        <w:tab/>
      </w:r>
      <w:r>
        <w:tab/>
      </w:r>
      <w:r>
        <w:tab/>
      </w:r>
      <w:r>
        <w:tab/>
      </w:r>
      <w:r>
        <w:tab/>
        <w:t>else</w:t>
      </w:r>
    </w:p>
    <w:p w14:paraId="73BF5F8B" w14:textId="77777777" w:rsidR="00056478" w:rsidRDefault="00056478" w:rsidP="00056478">
      <w:r>
        <w:tab/>
      </w:r>
      <w:r>
        <w:tab/>
      </w:r>
      <w:r>
        <w:tab/>
      </w:r>
      <w:r>
        <w:tab/>
      </w:r>
      <w:r>
        <w:tab/>
      </w:r>
      <w:r>
        <w:tab/>
      </w:r>
      <w:r>
        <w:tab/>
        <w:t>begin</w:t>
      </w:r>
    </w:p>
    <w:p w14:paraId="0FC1517C" w14:textId="77777777" w:rsidR="00056478" w:rsidRDefault="00056478" w:rsidP="00056478">
      <w:r>
        <w:tab/>
      </w:r>
      <w:r>
        <w:tab/>
      </w:r>
      <w:r>
        <w:tab/>
      </w:r>
      <w:r>
        <w:tab/>
      </w:r>
      <w:r>
        <w:tab/>
      </w:r>
      <w:r>
        <w:tab/>
      </w:r>
      <w:r>
        <w:tab/>
      </w:r>
      <w:r>
        <w:tab/>
        <w:t>unlock &lt;= 1;</w:t>
      </w:r>
    </w:p>
    <w:p w14:paraId="065FAA70" w14:textId="77777777" w:rsidR="00056478" w:rsidRDefault="00056478" w:rsidP="00056478">
      <w:r>
        <w:tab/>
      </w:r>
      <w:r>
        <w:tab/>
      </w:r>
      <w:r>
        <w:tab/>
      </w:r>
      <w:r>
        <w:tab/>
      </w:r>
      <w:r>
        <w:tab/>
      </w:r>
      <w:r>
        <w:tab/>
      </w:r>
      <w:r>
        <w:tab/>
        <w:t>end</w:t>
      </w:r>
    </w:p>
    <w:p w14:paraId="1F1A3A7E" w14:textId="77777777" w:rsidR="00056478" w:rsidRDefault="00056478" w:rsidP="00056478">
      <w:r>
        <w:tab/>
      </w:r>
      <w:r>
        <w:tab/>
      </w:r>
      <w:r>
        <w:tab/>
      </w:r>
      <w:r>
        <w:tab/>
      </w:r>
      <w:r>
        <w:tab/>
        <w:t>end</w:t>
      </w:r>
    </w:p>
    <w:p w14:paraId="4C42C944" w14:textId="77777777" w:rsidR="00056478" w:rsidRDefault="00056478" w:rsidP="00056478">
      <w:r>
        <w:tab/>
      </w:r>
      <w:r>
        <w:tab/>
      </w:r>
      <w:r>
        <w:tab/>
      </w:r>
      <w:r>
        <w:tab/>
        <w:t>Error:</w:t>
      </w:r>
    </w:p>
    <w:p w14:paraId="39301935" w14:textId="77777777" w:rsidR="00056478" w:rsidRDefault="00056478" w:rsidP="00056478">
      <w:r>
        <w:tab/>
      </w:r>
      <w:r>
        <w:tab/>
      </w:r>
      <w:r>
        <w:tab/>
      </w:r>
      <w:r>
        <w:tab/>
      </w:r>
      <w:r>
        <w:tab/>
        <w:t>begin</w:t>
      </w:r>
    </w:p>
    <w:p w14:paraId="0543E87D" w14:textId="77777777" w:rsidR="00056478" w:rsidRDefault="00056478" w:rsidP="00056478">
      <w:r>
        <w:tab/>
      </w:r>
      <w:r>
        <w:tab/>
      </w:r>
      <w:r>
        <w:tab/>
      </w:r>
      <w:r>
        <w:tab/>
      </w:r>
      <w:r>
        <w:tab/>
      </w:r>
      <w:r>
        <w:tab/>
        <w:t>start_time &lt;= 1;</w:t>
      </w:r>
    </w:p>
    <w:p w14:paraId="193ABBE9" w14:textId="77777777" w:rsidR="00056478" w:rsidRDefault="00056478" w:rsidP="00056478">
      <w:r>
        <w:tab/>
      </w:r>
      <w:r>
        <w:tab/>
      </w:r>
      <w:r>
        <w:tab/>
      </w:r>
      <w:r>
        <w:tab/>
      </w:r>
      <w:r>
        <w:tab/>
      </w:r>
      <w:r>
        <w:tab/>
        <w:t>error &lt;= 1;</w:t>
      </w:r>
    </w:p>
    <w:p w14:paraId="7D478B78" w14:textId="77777777" w:rsidR="00056478" w:rsidRDefault="00056478" w:rsidP="00056478">
      <w:r>
        <w:tab/>
      </w:r>
      <w:r>
        <w:tab/>
      </w:r>
      <w:r>
        <w:tab/>
      </w:r>
      <w:r>
        <w:tab/>
      </w:r>
      <w:r>
        <w:tab/>
      </w:r>
      <w:r>
        <w:tab/>
        <w:t>if(times_up == 1)</w:t>
      </w:r>
    </w:p>
    <w:p w14:paraId="3CBE72C7" w14:textId="77777777" w:rsidR="00056478" w:rsidRDefault="00056478" w:rsidP="00056478">
      <w:r>
        <w:tab/>
      </w:r>
      <w:r>
        <w:tab/>
      </w:r>
      <w:r>
        <w:tab/>
      </w:r>
      <w:r>
        <w:tab/>
      </w:r>
      <w:r>
        <w:tab/>
      </w:r>
      <w:r>
        <w:tab/>
      </w:r>
      <w:r>
        <w:tab/>
        <w:t>begin</w:t>
      </w:r>
    </w:p>
    <w:p w14:paraId="7146239E" w14:textId="77777777" w:rsidR="00056478" w:rsidRDefault="00056478" w:rsidP="00056478">
      <w:r>
        <w:tab/>
      </w:r>
      <w:r>
        <w:tab/>
      </w:r>
      <w:r>
        <w:tab/>
      </w:r>
      <w:r>
        <w:tab/>
      </w:r>
      <w:r>
        <w:tab/>
      </w:r>
      <w:r>
        <w:tab/>
      </w:r>
      <w:r>
        <w:tab/>
      </w:r>
      <w:r>
        <w:tab/>
        <w:t>error &lt;= 0;</w:t>
      </w:r>
    </w:p>
    <w:p w14:paraId="2AD150BF" w14:textId="77777777" w:rsidR="00056478" w:rsidRDefault="00056478" w:rsidP="00056478">
      <w:r>
        <w:tab/>
      </w:r>
      <w:r>
        <w:tab/>
      </w:r>
      <w:r>
        <w:tab/>
      </w:r>
      <w:r>
        <w:tab/>
      </w:r>
      <w:r>
        <w:tab/>
      </w:r>
      <w:r>
        <w:tab/>
      </w:r>
      <w:r>
        <w:tab/>
      </w:r>
      <w:r>
        <w:tab/>
        <w:t>start_time &lt;= 0;</w:t>
      </w:r>
    </w:p>
    <w:p w14:paraId="3B137C0A" w14:textId="77777777" w:rsidR="00056478" w:rsidRDefault="00056478" w:rsidP="00056478">
      <w:r>
        <w:tab/>
      </w:r>
      <w:r>
        <w:tab/>
      </w:r>
      <w:r>
        <w:tab/>
      </w:r>
      <w:r>
        <w:tab/>
      </w:r>
      <w:r>
        <w:tab/>
      </w:r>
      <w:r>
        <w:tab/>
      </w:r>
      <w:r>
        <w:tab/>
      </w:r>
      <w:r>
        <w:tab/>
        <w:t>state &lt;= Idle;</w:t>
      </w:r>
    </w:p>
    <w:p w14:paraId="758A5E80" w14:textId="77777777" w:rsidR="00056478" w:rsidRDefault="00056478" w:rsidP="00056478">
      <w:r>
        <w:tab/>
      </w:r>
      <w:r>
        <w:tab/>
      </w:r>
      <w:r>
        <w:tab/>
      </w:r>
      <w:r>
        <w:tab/>
      </w:r>
      <w:r>
        <w:tab/>
      </w:r>
      <w:r>
        <w:tab/>
      </w:r>
      <w:r>
        <w:tab/>
        <w:t>end</w:t>
      </w:r>
      <w:r>
        <w:tab/>
      </w:r>
    </w:p>
    <w:p w14:paraId="585850A8" w14:textId="77777777" w:rsidR="00056478" w:rsidRDefault="00056478" w:rsidP="00056478">
      <w:r>
        <w:tab/>
      </w:r>
      <w:r>
        <w:tab/>
      </w:r>
      <w:r>
        <w:tab/>
      </w:r>
      <w:r>
        <w:tab/>
      </w:r>
      <w:r>
        <w:tab/>
      </w:r>
      <w:r>
        <w:tab/>
        <w:t>else</w:t>
      </w:r>
    </w:p>
    <w:p w14:paraId="4F1B161F" w14:textId="77777777" w:rsidR="00056478" w:rsidRDefault="00056478" w:rsidP="00056478">
      <w:r>
        <w:tab/>
      </w:r>
      <w:r>
        <w:tab/>
      </w:r>
      <w:r>
        <w:tab/>
      </w:r>
      <w:r>
        <w:tab/>
      </w:r>
      <w:r>
        <w:tab/>
      </w:r>
      <w:r>
        <w:tab/>
      </w:r>
      <w:r>
        <w:tab/>
        <w:t>begin</w:t>
      </w:r>
    </w:p>
    <w:p w14:paraId="5D2C7BFA" w14:textId="77777777" w:rsidR="00056478" w:rsidRDefault="00056478" w:rsidP="00056478">
      <w:r>
        <w:tab/>
      </w:r>
      <w:r>
        <w:tab/>
      </w:r>
      <w:r>
        <w:tab/>
      </w:r>
      <w:r>
        <w:tab/>
      </w:r>
      <w:r>
        <w:tab/>
      </w:r>
      <w:r>
        <w:tab/>
      </w:r>
      <w:r>
        <w:tab/>
      </w:r>
      <w:r>
        <w:tab/>
        <w:t>error &lt;= 1;</w:t>
      </w:r>
    </w:p>
    <w:p w14:paraId="0E9D020F" w14:textId="77777777" w:rsidR="00056478" w:rsidRDefault="00056478" w:rsidP="00056478">
      <w:r>
        <w:tab/>
      </w:r>
      <w:r>
        <w:tab/>
      </w:r>
      <w:r>
        <w:tab/>
      </w:r>
      <w:r>
        <w:tab/>
      </w:r>
      <w:r>
        <w:tab/>
      </w:r>
      <w:r>
        <w:tab/>
      </w:r>
      <w:r>
        <w:tab/>
        <w:t>end</w:t>
      </w:r>
    </w:p>
    <w:p w14:paraId="3864C3EE" w14:textId="77777777" w:rsidR="00056478" w:rsidRDefault="00056478" w:rsidP="00056478">
      <w:r>
        <w:tab/>
      </w:r>
      <w:r>
        <w:tab/>
      </w:r>
      <w:r>
        <w:tab/>
      </w:r>
      <w:r>
        <w:tab/>
      </w:r>
      <w:r>
        <w:tab/>
        <w:t>end</w:t>
      </w:r>
    </w:p>
    <w:p w14:paraId="0CBD4A12" w14:textId="77777777" w:rsidR="00056478" w:rsidRDefault="00056478" w:rsidP="00056478">
      <w:r>
        <w:tab/>
      </w:r>
      <w:r>
        <w:tab/>
      </w:r>
      <w:r>
        <w:tab/>
        <w:t>endcase</w:t>
      </w:r>
    </w:p>
    <w:p w14:paraId="54CF4863" w14:textId="77777777" w:rsidR="00056478" w:rsidRDefault="00056478" w:rsidP="00056478">
      <w:r>
        <w:tab/>
      </w:r>
      <w:r>
        <w:tab/>
        <w:t>end</w:t>
      </w:r>
      <w:r>
        <w:tab/>
      </w:r>
    </w:p>
    <w:p w14:paraId="3BD92D7D" w14:textId="2F18F27B" w:rsidR="00056478" w:rsidRPr="00056478" w:rsidRDefault="00056478" w:rsidP="00056478">
      <w:r>
        <w:t>endmodule</w:t>
      </w:r>
    </w:p>
    <w:p w14:paraId="4710ED74" w14:textId="4E2C5A30" w:rsidR="004902F1" w:rsidRDefault="004902F1" w:rsidP="004902F1">
      <w:pPr>
        <w:pStyle w:val="Heading3"/>
      </w:pPr>
      <w:r>
        <w:lastRenderedPageBreak/>
        <w:tab/>
      </w:r>
      <w:bookmarkStart w:id="32" w:name="_Toc96765405"/>
      <w:r>
        <w:t>A-</w:t>
      </w:r>
      <w:r>
        <w:t>4</w:t>
      </w:r>
      <w:r>
        <w:t>.f timer</w:t>
      </w:r>
      <w:bookmarkEnd w:id="32"/>
    </w:p>
    <w:p w14:paraId="168CAFDE" w14:textId="5D3C4927" w:rsidR="00056478" w:rsidRPr="00056478" w:rsidRDefault="00056478" w:rsidP="00056478">
      <w:r>
        <w:rPr>
          <w:noProof/>
        </w:rPr>
        <w:drawing>
          <wp:inline distT="0" distB="0" distL="0" distR="0" wp14:anchorId="6CCF4E4F" wp14:editId="61A14ED8">
            <wp:extent cx="5943600" cy="4647565"/>
            <wp:effectExtent l="0" t="0" r="0" b="63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3"/>
                    <a:stretch>
                      <a:fillRect/>
                    </a:stretch>
                  </pic:blipFill>
                  <pic:spPr>
                    <a:xfrm>
                      <a:off x="0" y="0"/>
                      <a:ext cx="5943600" cy="4647565"/>
                    </a:xfrm>
                    <a:prstGeom prst="rect">
                      <a:avLst/>
                    </a:prstGeom>
                  </pic:spPr>
                </pic:pic>
              </a:graphicData>
            </a:graphic>
          </wp:inline>
        </w:drawing>
      </w:r>
    </w:p>
    <w:p w14:paraId="66ED2899" w14:textId="4F4989F6" w:rsidR="004902F1" w:rsidRPr="004902F1" w:rsidRDefault="004902F1" w:rsidP="004902F1">
      <w:pPr>
        <w:pStyle w:val="Heading3"/>
      </w:pPr>
      <w:r>
        <w:lastRenderedPageBreak/>
        <w:tab/>
      </w:r>
      <w:bookmarkStart w:id="33" w:name="_Toc96765406"/>
      <w:r>
        <w:t>A-2.g display</w:t>
      </w:r>
      <w:bookmarkEnd w:id="33"/>
    </w:p>
    <w:p w14:paraId="733A23D8" w14:textId="0AF7D90D" w:rsidR="00823CC2" w:rsidRDefault="00056478">
      <w:r>
        <w:rPr>
          <w:noProof/>
        </w:rPr>
        <w:drawing>
          <wp:inline distT="0" distB="0" distL="0" distR="0" wp14:anchorId="614E8610" wp14:editId="1C79F273">
            <wp:extent cx="4248150" cy="3714750"/>
            <wp:effectExtent l="0" t="0" r="0" b="0"/>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able&#10;&#10;Description automatically generated"/>
                    <pic:cNvPicPr/>
                  </pic:nvPicPr>
                  <pic:blipFill>
                    <a:blip r:embed="rId24"/>
                    <a:stretch>
                      <a:fillRect/>
                    </a:stretch>
                  </pic:blipFill>
                  <pic:spPr>
                    <a:xfrm>
                      <a:off x="0" y="0"/>
                      <a:ext cx="4248150" cy="3714750"/>
                    </a:xfrm>
                    <a:prstGeom prst="rect">
                      <a:avLst/>
                    </a:prstGeom>
                  </pic:spPr>
                </pic:pic>
              </a:graphicData>
            </a:graphic>
          </wp:inline>
        </w:drawing>
      </w:r>
    </w:p>
    <w:p w14:paraId="187E1B71" w14:textId="77777777" w:rsidR="00823CC2" w:rsidRDefault="00823CC2" w:rsidP="00ED65D6">
      <w:pPr>
        <w:pStyle w:val="Heading1"/>
      </w:pPr>
      <w:bookmarkStart w:id="34" w:name="_Toc96765407"/>
      <w:r>
        <w:t>Table of Figures</w:t>
      </w:r>
      <w:bookmarkEnd w:id="34"/>
    </w:p>
    <w:p w14:paraId="2BE456C3" w14:textId="529783A7" w:rsidR="004902F1" w:rsidRDefault="004902F1">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96764961" w:history="1">
        <w:r w:rsidRPr="00FF1E09">
          <w:rPr>
            <w:rStyle w:val="Hyperlink"/>
            <w:noProof/>
          </w:rPr>
          <w:t>Figure 1: Top Level Diagram</w:t>
        </w:r>
        <w:r>
          <w:rPr>
            <w:noProof/>
            <w:webHidden/>
          </w:rPr>
          <w:tab/>
        </w:r>
        <w:r>
          <w:rPr>
            <w:noProof/>
            <w:webHidden/>
          </w:rPr>
          <w:fldChar w:fldCharType="begin"/>
        </w:r>
        <w:r>
          <w:rPr>
            <w:noProof/>
            <w:webHidden/>
          </w:rPr>
          <w:instrText xml:space="preserve"> PAGEREF _Toc96764961 \h </w:instrText>
        </w:r>
        <w:r>
          <w:rPr>
            <w:noProof/>
            <w:webHidden/>
          </w:rPr>
        </w:r>
        <w:r>
          <w:rPr>
            <w:noProof/>
            <w:webHidden/>
          </w:rPr>
          <w:fldChar w:fldCharType="separate"/>
        </w:r>
        <w:r>
          <w:rPr>
            <w:noProof/>
            <w:webHidden/>
          </w:rPr>
          <w:t>3</w:t>
        </w:r>
        <w:r>
          <w:rPr>
            <w:noProof/>
            <w:webHidden/>
          </w:rPr>
          <w:fldChar w:fldCharType="end"/>
        </w:r>
      </w:hyperlink>
    </w:p>
    <w:p w14:paraId="71E12F7C" w14:textId="79324205" w:rsidR="004902F1" w:rsidRDefault="004902F1">
      <w:pPr>
        <w:pStyle w:val="TableofFigures"/>
        <w:tabs>
          <w:tab w:val="right" w:leader="dot" w:pos="9350"/>
        </w:tabs>
        <w:rPr>
          <w:rFonts w:eastAsiaTheme="minorEastAsia"/>
          <w:noProof/>
        </w:rPr>
      </w:pPr>
      <w:hyperlink w:anchor="_Toc96764962" w:history="1">
        <w:r w:rsidRPr="00FF1E09">
          <w:rPr>
            <w:rStyle w:val="Hyperlink"/>
            <w:noProof/>
          </w:rPr>
          <w:t>Figure 2: Keypad Pull-up diagram</w:t>
        </w:r>
        <w:r>
          <w:rPr>
            <w:noProof/>
            <w:webHidden/>
          </w:rPr>
          <w:tab/>
        </w:r>
        <w:r>
          <w:rPr>
            <w:noProof/>
            <w:webHidden/>
          </w:rPr>
          <w:fldChar w:fldCharType="begin"/>
        </w:r>
        <w:r>
          <w:rPr>
            <w:noProof/>
            <w:webHidden/>
          </w:rPr>
          <w:instrText xml:space="preserve"> PAGEREF _Toc96764962 \h </w:instrText>
        </w:r>
        <w:r>
          <w:rPr>
            <w:noProof/>
            <w:webHidden/>
          </w:rPr>
        </w:r>
        <w:r>
          <w:rPr>
            <w:noProof/>
            <w:webHidden/>
          </w:rPr>
          <w:fldChar w:fldCharType="separate"/>
        </w:r>
        <w:r>
          <w:rPr>
            <w:noProof/>
            <w:webHidden/>
          </w:rPr>
          <w:t>4</w:t>
        </w:r>
        <w:r>
          <w:rPr>
            <w:noProof/>
            <w:webHidden/>
          </w:rPr>
          <w:fldChar w:fldCharType="end"/>
        </w:r>
      </w:hyperlink>
    </w:p>
    <w:p w14:paraId="66E78E2C" w14:textId="6DF73740" w:rsidR="004902F1" w:rsidRDefault="004902F1">
      <w:pPr>
        <w:pStyle w:val="TableofFigures"/>
        <w:tabs>
          <w:tab w:val="right" w:leader="dot" w:pos="9350"/>
        </w:tabs>
        <w:rPr>
          <w:rFonts w:eastAsiaTheme="minorEastAsia"/>
          <w:noProof/>
        </w:rPr>
      </w:pPr>
      <w:hyperlink w:anchor="_Toc96764963" w:history="1">
        <w:r w:rsidRPr="00FF1E09">
          <w:rPr>
            <w:rStyle w:val="Hyperlink"/>
            <w:noProof/>
          </w:rPr>
          <w:t>Figure 3: Module Flow Diagram</w:t>
        </w:r>
        <w:r>
          <w:rPr>
            <w:noProof/>
            <w:webHidden/>
          </w:rPr>
          <w:tab/>
        </w:r>
        <w:r>
          <w:rPr>
            <w:noProof/>
            <w:webHidden/>
          </w:rPr>
          <w:fldChar w:fldCharType="begin"/>
        </w:r>
        <w:r>
          <w:rPr>
            <w:noProof/>
            <w:webHidden/>
          </w:rPr>
          <w:instrText xml:space="preserve"> PAGEREF _Toc96764963 \h </w:instrText>
        </w:r>
        <w:r>
          <w:rPr>
            <w:noProof/>
            <w:webHidden/>
          </w:rPr>
        </w:r>
        <w:r>
          <w:rPr>
            <w:noProof/>
            <w:webHidden/>
          </w:rPr>
          <w:fldChar w:fldCharType="separate"/>
        </w:r>
        <w:r>
          <w:rPr>
            <w:noProof/>
            <w:webHidden/>
          </w:rPr>
          <w:t>4</w:t>
        </w:r>
        <w:r>
          <w:rPr>
            <w:noProof/>
            <w:webHidden/>
          </w:rPr>
          <w:fldChar w:fldCharType="end"/>
        </w:r>
      </w:hyperlink>
    </w:p>
    <w:p w14:paraId="59556680" w14:textId="5C461E00" w:rsidR="00823CC2" w:rsidRDefault="004902F1" w:rsidP="00823CC2">
      <w:r>
        <w:fldChar w:fldCharType="end"/>
      </w:r>
    </w:p>
    <w:p w14:paraId="3C4A2793" w14:textId="77777777" w:rsidR="00823CC2" w:rsidRDefault="00823CC2">
      <w:r>
        <w:br w:type="page"/>
      </w:r>
    </w:p>
    <w:bookmarkStart w:id="35" w:name="_Toc96765408" w:displacedByCustomXml="next"/>
    <w:sdt>
      <w:sdtPr>
        <w:rPr>
          <w:rFonts w:asciiTheme="minorHAnsi" w:eastAsiaTheme="minorHAnsi" w:hAnsiTheme="minorHAnsi" w:cstheme="minorBidi"/>
          <w:b w:val="0"/>
          <w:bCs w:val="0"/>
          <w:kern w:val="0"/>
          <w:sz w:val="22"/>
          <w:szCs w:val="22"/>
        </w:rPr>
        <w:id w:val="937405017"/>
        <w:docPartObj>
          <w:docPartGallery w:val="Bibliographies"/>
          <w:docPartUnique/>
        </w:docPartObj>
      </w:sdtPr>
      <w:sdtEndPr/>
      <w:sdtContent>
        <w:p w14:paraId="03DCFB89" w14:textId="77777777" w:rsidR="00ED65D6" w:rsidRDefault="00ED65D6">
          <w:pPr>
            <w:pStyle w:val="Heading1"/>
          </w:pPr>
          <w:r>
            <w:t>References</w:t>
          </w:r>
          <w:bookmarkEnd w:id="35"/>
        </w:p>
        <w:sdt>
          <w:sdtPr>
            <w:id w:val="-573587230"/>
            <w:bibliography/>
          </w:sdtPr>
          <w:sdtEndPr/>
          <w:sdtContent>
            <w:p w14:paraId="54DD4882" w14:textId="77777777" w:rsidR="00E06D1A" w:rsidRDefault="00ED65D6" w:rsidP="00E06D1A">
              <w:pPr>
                <w:pStyle w:val="Bibliography"/>
                <w:ind w:left="720" w:hanging="720"/>
                <w:rPr>
                  <w:noProof/>
                  <w:sz w:val="24"/>
                  <w:szCs w:val="24"/>
                </w:rPr>
              </w:pPr>
              <w:r>
                <w:fldChar w:fldCharType="begin"/>
              </w:r>
              <w:r>
                <w:instrText xml:space="preserve"> BIBLIOGRAPHY </w:instrText>
              </w:r>
              <w:r>
                <w:fldChar w:fldCharType="separate"/>
              </w:r>
              <w:r w:rsidR="00E06D1A">
                <w:rPr>
                  <w:noProof/>
                </w:rPr>
                <w:t xml:space="preserve">Parallax Inc. (2011, 12 16). </w:t>
              </w:r>
              <w:r w:rsidR="00E06D1A">
                <w:rPr>
                  <w:i/>
                  <w:iCs/>
                  <w:noProof/>
                </w:rPr>
                <w:t>www.parallax.com.</w:t>
              </w:r>
              <w:r w:rsidR="00E06D1A">
                <w:rPr>
                  <w:noProof/>
                </w:rPr>
                <w:t xml:space="preserve"> Retrieved from www.parallax.com: https://www.parallax.com/</w:t>
              </w:r>
            </w:p>
            <w:p w14:paraId="3AAF0B98" w14:textId="2D161FB3" w:rsidR="00ED65D6" w:rsidRDefault="00ED65D6">
              <w:r>
                <w:rPr>
                  <w:b/>
                  <w:bCs/>
                  <w:noProof/>
                </w:rPr>
                <w:fldChar w:fldCharType="end"/>
              </w:r>
            </w:p>
          </w:sdtContent>
        </w:sdt>
      </w:sdtContent>
    </w:sdt>
    <w:sectPr w:rsidR="00ED65D6" w:rsidSect="009579A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120B4" w14:textId="77777777" w:rsidR="00EE01E6" w:rsidRDefault="00EE01E6" w:rsidP="00ED65D6">
      <w:pPr>
        <w:spacing w:after="0" w:line="240" w:lineRule="auto"/>
      </w:pPr>
      <w:r>
        <w:separator/>
      </w:r>
    </w:p>
  </w:endnote>
  <w:endnote w:type="continuationSeparator" w:id="0">
    <w:p w14:paraId="3BF916F6" w14:textId="77777777" w:rsidR="00EE01E6" w:rsidRDefault="00EE01E6" w:rsidP="00ED6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06F88" w14:textId="77777777" w:rsidR="00EE01E6" w:rsidRDefault="00EE01E6" w:rsidP="00ED65D6">
      <w:pPr>
        <w:spacing w:after="0" w:line="240" w:lineRule="auto"/>
      </w:pPr>
      <w:r>
        <w:separator/>
      </w:r>
    </w:p>
  </w:footnote>
  <w:footnote w:type="continuationSeparator" w:id="0">
    <w:p w14:paraId="5CBBAC50" w14:textId="77777777" w:rsidR="00EE01E6" w:rsidRDefault="00EE01E6" w:rsidP="00ED65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51F7E"/>
    <w:multiLevelType w:val="hybridMultilevel"/>
    <w:tmpl w:val="D4263BA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B859C2"/>
    <w:multiLevelType w:val="hybridMultilevel"/>
    <w:tmpl w:val="534A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412EDE"/>
    <w:multiLevelType w:val="hybridMultilevel"/>
    <w:tmpl w:val="6090F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B66"/>
    <w:rsid w:val="00056478"/>
    <w:rsid w:val="00095AF8"/>
    <w:rsid w:val="000B149B"/>
    <w:rsid w:val="0011064D"/>
    <w:rsid w:val="0019593D"/>
    <w:rsid w:val="00196BC4"/>
    <w:rsid w:val="00214449"/>
    <w:rsid w:val="002841DA"/>
    <w:rsid w:val="003668B3"/>
    <w:rsid w:val="003F1486"/>
    <w:rsid w:val="00471785"/>
    <w:rsid w:val="004902F1"/>
    <w:rsid w:val="004976AD"/>
    <w:rsid w:val="004A3D89"/>
    <w:rsid w:val="005063F7"/>
    <w:rsid w:val="005166D5"/>
    <w:rsid w:val="005D484A"/>
    <w:rsid w:val="00612DF7"/>
    <w:rsid w:val="006A4769"/>
    <w:rsid w:val="00760A0F"/>
    <w:rsid w:val="00796110"/>
    <w:rsid w:val="007E481B"/>
    <w:rsid w:val="00823CC2"/>
    <w:rsid w:val="00830DB7"/>
    <w:rsid w:val="00863294"/>
    <w:rsid w:val="00891B66"/>
    <w:rsid w:val="00892376"/>
    <w:rsid w:val="008F7E3A"/>
    <w:rsid w:val="0095207A"/>
    <w:rsid w:val="009579A0"/>
    <w:rsid w:val="00962E04"/>
    <w:rsid w:val="009D4886"/>
    <w:rsid w:val="00A52E2E"/>
    <w:rsid w:val="00AC1773"/>
    <w:rsid w:val="00AD36D0"/>
    <w:rsid w:val="00AF469B"/>
    <w:rsid w:val="00B047EC"/>
    <w:rsid w:val="00B24170"/>
    <w:rsid w:val="00B9190A"/>
    <w:rsid w:val="00BC1867"/>
    <w:rsid w:val="00BC3490"/>
    <w:rsid w:val="00C435A5"/>
    <w:rsid w:val="00E06D1A"/>
    <w:rsid w:val="00E27FDE"/>
    <w:rsid w:val="00ED2D4A"/>
    <w:rsid w:val="00ED65D6"/>
    <w:rsid w:val="00EE01E6"/>
    <w:rsid w:val="00F33AA9"/>
    <w:rsid w:val="00FE4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911B5"/>
  <w15:chartTrackingRefBased/>
  <w15:docId w15:val="{96E629A3-1E1C-4250-921B-BA602D7AC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79A0"/>
    <w:pPr>
      <w:keepNext/>
      <w:spacing w:before="240" w:after="60" w:line="240" w:lineRule="auto"/>
      <w:outlineLvl w:val="0"/>
    </w:pPr>
    <w:rPr>
      <w:rFonts w:ascii="Calibri Light" w:eastAsia="Times New Roman" w:hAnsi="Calibri Light" w:cs="Times New Roman"/>
      <w:b/>
      <w:bCs/>
      <w:kern w:val="32"/>
      <w:sz w:val="32"/>
      <w:szCs w:val="32"/>
    </w:rPr>
  </w:style>
  <w:style w:type="paragraph" w:styleId="Heading2">
    <w:name w:val="heading 2"/>
    <w:basedOn w:val="Normal"/>
    <w:next w:val="Normal"/>
    <w:link w:val="Heading2Char"/>
    <w:uiPriority w:val="9"/>
    <w:unhideWhenUsed/>
    <w:qFormat/>
    <w:rsid w:val="009579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68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BodyTextIndent"/>
    <w:link w:val="Heading4Char"/>
    <w:uiPriority w:val="9"/>
    <w:unhideWhenUsed/>
    <w:qFormat/>
    <w:rsid w:val="003668B3"/>
    <w:pPr>
      <w:keepNext/>
      <w:keepLines/>
      <w:spacing w:before="40" w:after="0"/>
      <w:ind w:left="288"/>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579A0"/>
    <w:pPr>
      <w:spacing w:after="0" w:line="240" w:lineRule="auto"/>
    </w:pPr>
    <w:rPr>
      <w:rFonts w:eastAsiaTheme="minorEastAsia"/>
    </w:rPr>
  </w:style>
  <w:style w:type="character" w:customStyle="1" w:styleId="NoSpacingChar">
    <w:name w:val="No Spacing Char"/>
    <w:basedOn w:val="DefaultParagraphFont"/>
    <w:link w:val="NoSpacing"/>
    <w:uiPriority w:val="1"/>
    <w:rsid w:val="009579A0"/>
    <w:rPr>
      <w:rFonts w:eastAsiaTheme="minorEastAsia"/>
    </w:rPr>
  </w:style>
  <w:style w:type="character" w:customStyle="1" w:styleId="Heading1Char">
    <w:name w:val="Heading 1 Char"/>
    <w:basedOn w:val="DefaultParagraphFont"/>
    <w:link w:val="Heading1"/>
    <w:uiPriority w:val="9"/>
    <w:rsid w:val="009579A0"/>
    <w:rPr>
      <w:rFonts w:ascii="Calibri Light" w:eastAsia="Times New Roman" w:hAnsi="Calibri Light" w:cs="Times New Roman"/>
      <w:b/>
      <w:bCs/>
      <w:kern w:val="32"/>
      <w:sz w:val="32"/>
      <w:szCs w:val="32"/>
    </w:rPr>
  </w:style>
  <w:style w:type="paragraph" w:styleId="ListParagraph">
    <w:name w:val="List Paragraph"/>
    <w:basedOn w:val="Normal"/>
    <w:uiPriority w:val="34"/>
    <w:qFormat/>
    <w:rsid w:val="009579A0"/>
    <w:pPr>
      <w:ind w:left="720"/>
      <w:contextualSpacing/>
    </w:pPr>
  </w:style>
  <w:style w:type="paragraph" w:styleId="TOCHeading">
    <w:name w:val="TOC Heading"/>
    <w:basedOn w:val="Heading1"/>
    <w:next w:val="Normal"/>
    <w:uiPriority w:val="39"/>
    <w:unhideWhenUsed/>
    <w:qFormat/>
    <w:rsid w:val="009579A0"/>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character" w:customStyle="1" w:styleId="Heading2Char">
    <w:name w:val="Heading 2 Char"/>
    <w:basedOn w:val="DefaultParagraphFont"/>
    <w:link w:val="Heading2"/>
    <w:uiPriority w:val="9"/>
    <w:rsid w:val="009579A0"/>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3668B3"/>
    <w:rPr>
      <w:color w:val="808080"/>
    </w:rPr>
  </w:style>
  <w:style w:type="paragraph" w:styleId="Caption">
    <w:name w:val="caption"/>
    <w:basedOn w:val="Normal"/>
    <w:next w:val="Normal"/>
    <w:uiPriority w:val="35"/>
    <w:unhideWhenUsed/>
    <w:qFormat/>
    <w:rsid w:val="003668B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3668B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668B3"/>
    <w:rPr>
      <w:rFonts w:asciiTheme="majorHAnsi" w:eastAsiaTheme="majorEastAsia" w:hAnsiTheme="majorHAnsi" w:cstheme="majorBidi"/>
      <w:i/>
      <w:iCs/>
      <w:color w:val="2F5496" w:themeColor="accent1" w:themeShade="BF"/>
    </w:rPr>
  </w:style>
  <w:style w:type="paragraph" w:styleId="TableofFigures">
    <w:name w:val="table of figures"/>
    <w:basedOn w:val="Normal"/>
    <w:next w:val="Normal"/>
    <w:uiPriority w:val="99"/>
    <w:unhideWhenUsed/>
    <w:rsid w:val="00823CC2"/>
    <w:pPr>
      <w:spacing w:after="0"/>
    </w:pPr>
  </w:style>
  <w:style w:type="paragraph" w:styleId="BodyTextIndent">
    <w:name w:val="Body Text Indent"/>
    <w:basedOn w:val="Normal"/>
    <w:link w:val="BodyTextIndentChar"/>
    <w:uiPriority w:val="99"/>
    <w:semiHidden/>
    <w:unhideWhenUsed/>
    <w:rsid w:val="003668B3"/>
    <w:pPr>
      <w:spacing w:after="120"/>
      <w:ind w:left="360"/>
    </w:pPr>
  </w:style>
  <w:style w:type="character" w:customStyle="1" w:styleId="BodyTextIndentChar">
    <w:name w:val="Body Text Indent Char"/>
    <w:basedOn w:val="DefaultParagraphFont"/>
    <w:link w:val="BodyTextIndent"/>
    <w:uiPriority w:val="99"/>
    <w:semiHidden/>
    <w:rsid w:val="003668B3"/>
  </w:style>
  <w:style w:type="paragraph" w:styleId="BodyTextFirstIndent2">
    <w:name w:val="Body Text First Indent 2"/>
    <w:basedOn w:val="BodyTextIndent"/>
    <w:link w:val="BodyTextFirstIndent2Char"/>
    <w:uiPriority w:val="99"/>
    <w:semiHidden/>
    <w:unhideWhenUsed/>
    <w:rsid w:val="003668B3"/>
    <w:pPr>
      <w:spacing w:after="160"/>
      <w:ind w:firstLine="360"/>
    </w:pPr>
  </w:style>
  <w:style w:type="character" w:customStyle="1" w:styleId="BodyTextFirstIndent2Char">
    <w:name w:val="Body Text First Indent 2 Char"/>
    <w:basedOn w:val="BodyTextIndentChar"/>
    <w:link w:val="BodyTextFirstIndent2"/>
    <w:uiPriority w:val="99"/>
    <w:semiHidden/>
    <w:rsid w:val="003668B3"/>
  </w:style>
  <w:style w:type="character" w:styleId="Hyperlink">
    <w:name w:val="Hyperlink"/>
    <w:basedOn w:val="DefaultParagraphFont"/>
    <w:uiPriority w:val="99"/>
    <w:unhideWhenUsed/>
    <w:rsid w:val="00823CC2"/>
    <w:rPr>
      <w:color w:val="0563C1" w:themeColor="hyperlink"/>
      <w:u w:val="single"/>
    </w:rPr>
  </w:style>
  <w:style w:type="table" w:styleId="TableGrid">
    <w:name w:val="Table Grid"/>
    <w:basedOn w:val="TableNormal"/>
    <w:uiPriority w:val="39"/>
    <w:rsid w:val="00ED6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D65D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1">
    <w:name w:val="toc 1"/>
    <w:basedOn w:val="Normal"/>
    <w:next w:val="Normal"/>
    <w:autoRedefine/>
    <w:uiPriority w:val="39"/>
    <w:unhideWhenUsed/>
    <w:rsid w:val="00ED65D6"/>
    <w:pPr>
      <w:spacing w:after="100"/>
    </w:pPr>
  </w:style>
  <w:style w:type="paragraph" w:styleId="TOC2">
    <w:name w:val="toc 2"/>
    <w:basedOn w:val="Normal"/>
    <w:next w:val="Normal"/>
    <w:autoRedefine/>
    <w:uiPriority w:val="39"/>
    <w:unhideWhenUsed/>
    <w:rsid w:val="00ED65D6"/>
    <w:pPr>
      <w:spacing w:after="100"/>
      <w:ind w:left="220"/>
    </w:pPr>
  </w:style>
  <w:style w:type="paragraph" w:styleId="TOC3">
    <w:name w:val="toc 3"/>
    <w:basedOn w:val="Normal"/>
    <w:next w:val="Normal"/>
    <w:autoRedefine/>
    <w:uiPriority w:val="39"/>
    <w:unhideWhenUsed/>
    <w:rsid w:val="00ED65D6"/>
    <w:pPr>
      <w:spacing w:after="100"/>
      <w:ind w:left="440"/>
    </w:pPr>
  </w:style>
  <w:style w:type="paragraph" w:styleId="Header">
    <w:name w:val="header"/>
    <w:basedOn w:val="Normal"/>
    <w:link w:val="HeaderChar"/>
    <w:uiPriority w:val="99"/>
    <w:unhideWhenUsed/>
    <w:rsid w:val="00ED65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65D6"/>
  </w:style>
  <w:style w:type="paragraph" w:styleId="Footer">
    <w:name w:val="footer"/>
    <w:basedOn w:val="Normal"/>
    <w:link w:val="FooterChar"/>
    <w:uiPriority w:val="99"/>
    <w:unhideWhenUsed/>
    <w:rsid w:val="00ED65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65D6"/>
  </w:style>
  <w:style w:type="paragraph" w:styleId="Bibliography">
    <w:name w:val="Bibliography"/>
    <w:basedOn w:val="Normal"/>
    <w:next w:val="Normal"/>
    <w:uiPriority w:val="37"/>
    <w:unhideWhenUsed/>
    <w:rsid w:val="00E06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49553">
      <w:bodyDiv w:val="1"/>
      <w:marLeft w:val="0"/>
      <w:marRight w:val="0"/>
      <w:marTop w:val="0"/>
      <w:marBottom w:val="0"/>
      <w:divBdr>
        <w:top w:val="none" w:sz="0" w:space="0" w:color="auto"/>
        <w:left w:val="none" w:sz="0" w:space="0" w:color="auto"/>
        <w:bottom w:val="none" w:sz="0" w:space="0" w:color="auto"/>
        <w:right w:val="none" w:sz="0" w:space="0" w:color="auto"/>
      </w:divBdr>
    </w:div>
    <w:div w:id="723336568">
      <w:bodyDiv w:val="1"/>
      <w:marLeft w:val="0"/>
      <w:marRight w:val="0"/>
      <w:marTop w:val="0"/>
      <w:marBottom w:val="0"/>
      <w:divBdr>
        <w:top w:val="none" w:sz="0" w:space="0" w:color="auto"/>
        <w:left w:val="none" w:sz="0" w:space="0" w:color="auto"/>
        <w:bottom w:val="none" w:sz="0" w:space="0" w:color="auto"/>
        <w:right w:val="none" w:sz="0" w:space="0" w:color="auto"/>
      </w:divBdr>
    </w:div>
    <w:div w:id="1484664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Downloads\CST%20231%20Lab%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Par11</b:Tag>
    <b:SourceType>DocumentFromInternetSite</b:SourceType>
    <b:Guid>{78135655-99FE-4546-87C8-3B93A0D16D18}</b:Guid>
    <b:Title>www.parallax.com</b:Title>
    <b:Year>2011</b:Year>
    <b:Author>
      <b:Author>
        <b:Corporate>Parallax Inc.</b:Corporate>
      </b:Author>
    </b:Author>
    <b:InternetSiteTitle>www.parallax.com</b:InternetSiteTitle>
    <b:Month>12</b:Month>
    <b:Day>16</b:Day>
    <b:URL>https://www.parallax.com/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82608E-9E65-4E9E-9092-4A84548FC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CST 231 Lab Report Template</Template>
  <TotalTime>1272</TotalTime>
  <Pages>32</Pages>
  <Words>3400</Words>
  <Characters>19383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Lab 4</vt:lpstr>
    </vt:vector>
  </TitlesOfParts>
  <Company>CST 231 – Digital System Design I</Company>
  <LinksUpToDate>false</LinksUpToDate>
  <CharactersWithSpaces>22738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4</dc:title>
  <dc:subject>External Keypad</dc:subject>
  <dc:creator>Christopher Thomas</dc:creator>
  <cp:keywords/>
  <dc:description/>
  <cp:lastModifiedBy>Christopher Thomas</cp:lastModifiedBy>
  <cp:revision>18</cp:revision>
  <dcterms:created xsi:type="dcterms:W3CDTF">2022-02-26T01:46:00Z</dcterms:created>
  <dcterms:modified xsi:type="dcterms:W3CDTF">2022-02-26T23:00:00Z</dcterms:modified>
</cp:coreProperties>
</file>