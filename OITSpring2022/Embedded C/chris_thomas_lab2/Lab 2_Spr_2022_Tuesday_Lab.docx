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ACD6FF7" w14:textId="77777777" w:rsidR="002D5B09" w:rsidRDefault="006875FE">
      <w:pPr>
        <w:jc w:val="center"/>
        <w:rPr>
          <w:rFonts w:ascii="Liberation Serif" w:hAnsi="Liberation Serif"/>
          <w:sz w:val="28"/>
          <w:szCs w:val="28"/>
        </w:rPr>
      </w:pPr>
      <w:r>
        <w:rPr>
          <w:noProof/>
          <w:lang w:eastAsia="en-US" w:bidi="ar-SA"/>
        </w:rPr>
        <w:drawing>
          <wp:anchor distT="0" distB="0" distL="0" distR="0" simplePos="0" relativeHeight="251657728" behindDoc="0" locked="0" layoutInCell="1" allowOverlap="1" wp14:anchorId="295606BE" wp14:editId="644D5D7F">
            <wp:simplePos x="0" y="0"/>
            <wp:positionH relativeFrom="column">
              <wp:align>center</wp:align>
            </wp:positionH>
            <wp:positionV relativeFrom="paragraph">
              <wp:posOffset>5080</wp:posOffset>
            </wp:positionV>
            <wp:extent cx="2678430" cy="542925"/>
            <wp:effectExtent l="0" t="0" r="762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30" cy="5429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4D04F6" w14:textId="77777777" w:rsidR="002D5B09" w:rsidRDefault="006875FE">
      <w:pPr>
        <w:jc w:val="center"/>
        <w:rPr>
          <w:rFonts w:ascii="Liberation Serif" w:hAnsi="Liberation Serif"/>
          <w:b/>
          <w:bCs/>
          <w:color w:val="003767"/>
          <w:sz w:val="28"/>
          <w:szCs w:val="28"/>
        </w:rPr>
      </w:pPr>
      <w:r>
        <w:rPr>
          <w:rFonts w:ascii="Liberation Serif" w:hAnsi="Liberation Serif"/>
          <w:b/>
          <w:bCs/>
          <w:color w:val="003767"/>
          <w:sz w:val="32"/>
          <w:szCs w:val="32"/>
        </w:rPr>
        <w:t>Computer Systems Engineering Technology</w:t>
      </w:r>
    </w:p>
    <w:p w14:paraId="63C42DFA" w14:textId="77777777" w:rsidR="002D5B09" w:rsidRDefault="006875FE">
      <w:pPr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b/>
          <w:bCs/>
          <w:color w:val="003767"/>
          <w:sz w:val="28"/>
          <w:szCs w:val="28"/>
        </w:rPr>
        <w:t xml:space="preserve">CST </w:t>
      </w:r>
      <w:r w:rsidR="001250A1">
        <w:rPr>
          <w:rFonts w:ascii="Liberation Serif" w:hAnsi="Liberation Serif"/>
          <w:b/>
          <w:bCs/>
          <w:color w:val="003767"/>
          <w:sz w:val="28"/>
          <w:szCs w:val="28"/>
        </w:rPr>
        <w:t>120</w:t>
      </w:r>
      <w:r>
        <w:rPr>
          <w:rFonts w:ascii="Liberation Serif" w:hAnsi="Liberation Serif"/>
          <w:b/>
          <w:bCs/>
          <w:color w:val="003767"/>
          <w:sz w:val="28"/>
          <w:szCs w:val="28"/>
        </w:rPr>
        <w:t xml:space="preserve"> </w:t>
      </w:r>
      <w:r w:rsidR="001250A1">
        <w:rPr>
          <w:rFonts w:ascii="Liberation Serif" w:hAnsi="Liberation Serif"/>
          <w:b/>
          <w:bCs/>
          <w:color w:val="003767"/>
          <w:sz w:val="28"/>
          <w:szCs w:val="28"/>
        </w:rPr>
        <w:t>–</w:t>
      </w:r>
      <w:r>
        <w:rPr>
          <w:rFonts w:ascii="Liberation Serif" w:hAnsi="Liberation Serif"/>
          <w:b/>
          <w:bCs/>
          <w:color w:val="003767"/>
          <w:sz w:val="28"/>
          <w:szCs w:val="28"/>
        </w:rPr>
        <w:t xml:space="preserve"> </w:t>
      </w:r>
      <w:r w:rsidR="001250A1">
        <w:rPr>
          <w:rFonts w:ascii="Liberation Serif" w:hAnsi="Liberation Serif"/>
          <w:b/>
          <w:bCs/>
          <w:color w:val="003767"/>
          <w:sz w:val="28"/>
          <w:szCs w:val="28"/>
        </w:rPr>
        <w:t>Embedded C Programming</w:t>
      </w:r>
    </w:p>
    <w:p w14:paraId="7824BD23" w14:textId="77777777" w:rsidR="002D5B09" w:rsidRDefault="002D5B09">
      <w:pPr>
        <w:jc w:val="center"/>
        <w:rPr>
          <w:rFonts w:ascii="Liberation Serif" w:hAnsi="Liberation Serif"/>
          <w:sz w:val="28"/>
          <w:szCs w:val="28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985"/>
        <w:gridCol w:w="4987"/>
      </w:tblGrid>
      <w:tr w:rsidR="002D5B09" w14:paraId="6F42C85C" w14:textId="77777777">
        <w:tc>
          <w:tcPr>
            <w:tcW w:w="4985" w:type="dxa"/>
            <w:shd w:val="clear" w:color="auto" w:fill="auto"/>
          </w:tcPr>
          <w:p w14:paraId="3478E871" w14:textId="77777777" w:rsidR="002D5B09" w:rsidRDefault="001250A1">
            <w:pPr>
              <w:pStyle w:val="TableContents"/>
            </w:pPr>
            <w:r>
              <w:rPr>
                <w:rFonts w:ascii="Liberation Serif" w:hAnsi="Liberation Serif"/>
                <w:sz w:val="28"/>
                <w:szCs w:val="28"/>
              </w:rPr>
              <w:t>Lab 02 – More LED Fun</w:t>
            </w:r>
            <w:r w:rsidR="003D22BC">
              <w:rPr>
                <w:rFonts w:ascii="Liberation Serif" w:hAnsi="Liberation Serif"/>
                <w:sz w:val="28"/>
                <w:szCs w:val="28"/>
              </w:rPr>
              <w:t xml:space="preserve"> plus DACs</w:t>
            </w:r>
          </w:p>
        </w:tc>
        <w:tc>
          <w:tcPr>
            <w:tcW w:w="4987" w:type="dxa"/>
            <w:shd w:val="clear" w:color="auto" w:fill="auto"/>
          </w:tcPr>
          <w:p w14:paraId="1D7A134A" w14:textId="1330B0FB" w:rsidR="002D5B09" w:rsidRDefault="00AF4230" w:rsidP="00AF4230">
            <w:pPr>
              <w:pStyle w:val="TableContents"/>
            </w:pPr>
            <w:r>
              <w:rPr>
                <w:rFonts w:ascii="Liberation Serif" w:hAnsi="Liberation Serif"/>
                <w:sz w:val="28"/>
                <w:szCs w:val="28"/>
              </w:rPr>
              <w:t xml:space="preserve">                  </w:t>
            </w:r>
            <w:proofErr w:type="gramStart"/>
            <w:r w:rsidR="006875FE">
              <w:rPr>
                <w:rFonts w:ascii="Liberation Serif" w:hAnsi="Liberation Serif"/>
                <w:sz w:val="28"/>
                <w:szCs w:val="28"/>
              </w:rPr>
              <w:t>Name</w:t>
            </w:r>
            <w:r w:rsidR="003351D7">
              <w:rPr>
                <w:rFonts w:ascii="Liberation Serif" w:hAnsi="Liberation Serif"/>
                <w:sz w:val="28"/>
                <w:szCs w:val="28"/>
              </w:rPr>
              <w:t xml:space="preserve"> </w:t>
            </w:r>
            <w:r w:rsidR="007F234F">
              <w:rPr>
                <w:rFonts w:ascii="Liberation Serif" w:hAnsi="Liberation Serif"/>
                <w:sz w:val="28"/>
                <w:szCs w:val="28"/>
              </w:rPr>
              <w:t>:</w:t>
            </w:r>
            <w:proofErr w:type="gramEnd"/>
            <w:r w:rsidR="007F234F">
              <w:rPr>
                <w:rFonts w:ascii="Liberation Serif" w:hAnsi="Liberation Serif"/>
                <w:sz w:val="28"/>
                <w:szCs w:val="28"/>
              </w:rPr>
              <w:t>_</w:t>
            </w:r>
            <w:r w:rsidR="00C73DC0">
              <w:rPr>
                <w:rFonts w:ascii="Liberation Serif" w:hAnsi="Liberation Serif"/>
                <w:sz w:val="28"/>
                <w:szCs w:val="28"/>
              </w:rPr>
              <w:t>Chris Thomas</w:t>
            </w:r>
            <w:r w:rsidR="007F234F">
              <w:rPr>
                <w:rFonts w:ascii="Liberation Serif" w:hAnsi="Liberation Serif"/>
                <w:sz w:val="28"/>
                <w:szCs w:val="28"/>
              </w:rPr>
              <w:t>____</w:t>
            </w:r>
          </w:p>
        </w:tc>
      </w:tr>
      <w:tr w:rsidR="002D5B09" w14:paraId="1065A098" w14:textId="77777777">
        <w:tc>
          <w:tcPr>
            <w:tcW w:w="4985" w:type="dxa"/>
            <w:shd w:val="clear" w:color="auto" w:fill="auto"/>
          </w:tcPr>
          <w:p w14:paraId="700D6063" w14:textId="77777777" w:rsidR="002D5B09" w:rsidRDefault="002D5B09" w:rsidP="00D5745A">
            <w:pPr>
              <w:pStyle w:val="TableContents"/>
            </w:pPr>
          </w:p>
        </w:tc>
        <w:tc>
          <w:tcPr>
            <w:tcW w:w="4987" w:type="dxa"/>
            <w:shd w:val="clear" w:color="auto" w:fill="auto"/>
          </w:tcPr>
          <w:p w14:paraId="4C37B69E" w14:textId="231BAC6B" w:rsidR="002D5B09" w:rsidRDefault="006875FE" w:rsidP="007F234F">
            <w:pPr>
              <w:pStyle w:val="TableContents"/>
              <w:jc w:val="right"/>
            </w:pPr>
            <w:r>
              <w:rPr>
                <w:rFonts w:ascii="Liberation Serif" w:hAnsi="Liberation Serif"/>
                <w:sz w:val="28"/>
                <w:szCs w:val="28"/>
              </w:rPr>
              <w:t xml:space="preserve">Due Date: </w:t>
            </w:r>
            <w:r w:rsidR="00483052">
              <w:rPr>
                <w:rFonts w:ascii="Liberation Serif" w:hAnsi="Liberation Serif"/>
                <w:sz w:val="28"/>
                <w:szCs w:val="28"/>
              </w:rPr>
              <w:t>4/8</w:t>
            </w:r>
            <w:r w:rsidR="008C6307">
              <w:rPr>
                <w:rFonts w:ascii="Liberation Serif" w:hAnsi="Liberation Serif"/>
                <w:sz w:val="28"/>
                <w:szCs w:val="28"/>
              </w:rPr>
              <w:t>/202</w:t>
            </w:r>
            <w:r w:rsidR="007F234F">
              <w:rPr>
                <w:rFonts w:ascii="Liberation Serif" w:hAnsi="Liberation Serif"/>
                <w:sz w:val="28"/>
                <w:szCs w:val="28"/>
              </w:rPr>
              <w:t>2</w:t>
            </w:r>
            <w:r w:rsidR="008C6307">
              <w:rPr>
                <w:rFonts w:ascii="Liberation Serif" w:hAnsi="Liberation Serif"/>
                <w:sz w:val="28"/>
                <w:szCs w:val="28"/>
              </w:rPr>
              <w:t xml:space="preserve"> 11:59PM</w:t>
            </w:r>
          </w:p>
        </w:tc>
      </w:tr>
      <w:tr w:rsidR="002D5B09" w14:paraId="0516AD8D" w14:textId="77777777">
        <w:tc>
          <w:tcPr>
            <w:tcW w:w="9972" w:type="dxa"/>
            <w:gridSpan w:val="2"/>
            <w:shd w:val="clear" w:color="auto" w:fill="auto"/>
          </w:tcPr>
          <w:p w14:paraId="25CEAEDA" w14:textId="0C1BA833" w:rsidR="00BE42C1" w:rsidRPr="00BE42C1" w:rsidRDefault="007F234F" w:rsidP="007F234F">
            <w:pPr>
              <w:pStyle w:val="TableContents"/>
              <w:rPr>
                <w:rFonts w:ascii="Liberation Serif" w:hAnsi="Liberation Serif"/>
                <w:sz w:val="28"/>
                <w:szCs w:val="28"/>
              </w:rPr>
            </w:pPr>
            <w:r>
              <w:rPr>
                <w:rFonts w:ascii="Liberation Serif" w:hAnsi="Liberation Serif"/>
                <w:sz w:val="28"/>
                <w:szCs w:val="28"/>
              </w:rPr>
              <w:t xml:space="preserve">Instructor: </w:t>
            </w:r>
            <w:r w:rsidR="00BE42C1" w:rsidRPr="00BE42C1">
              <w:rPr>
                <w:rFonts w:ascii="Liberation Serif" w:hAnsi="Liberation Serif"/>
                <w:sz w:val="28"/>
                <w:szCs w:val="28"/>
              </w:rPr>
              <w:t xml:space="preserve">G </w:t>
            </w:r>
            <w:proofErr w:type="spellStart"/>
            <w:r w:rsidR="00BE42C1" w:rsidRPr="00BE42C1">
              <w:rPr>
                <w:rFonts w:ascii="Liberation Serif" w:hAnsi="Liberation Serif"/>
                <w:sz w:val="28"/>
                <w:szCs w:val="28"/>
              </w:rPr>
              <w:t>Drouant</w:t>
            </w:r>
            <w:proofErr w:type="spellEnd"/>
          </w:p>
        </w:tc>
      </w:tr>
      <w:tr w:rsidR="002D5B09" w14:paraId="4BF7979F" w14:textId="77777777">
        <w:tc>
          <w:tcPr>
            <w:tcW w:w="9972" w:type="dxa"/>
            <w:gridSpan w:val="2"/>
            <w:shd w:val="clear" w:color="auto" w:fill="auto"/>
          </w:tcPr>
          <w:p w14:paraId="520CB138" w14:textId="77777777" w:rsidR="002D5B09" w:rsidRDefault="006875FE">
            <w:pPr>
              <w:pStyle w:val="TableContents"/>
            </w:pPr>
            <w:r>
              <w:rPr>
                <w:rFonts w:ascii="Liberation Serif" w:hAnsi="Liberation Serif"/>
                <w:sz w:val="28"/>
                <w:szCs w:val="28"/>
              </w:rPr>
              <w:t xml:space="preserve">Possible Points: </w:t>
            </w:r>
            <w:r w:rsidR="00BE42C1">
              <w:rPr>
                <w:rFonts w:ascii="Liberation Serif" w:hAnsi="Liberation Serif"/>
                <w:sz w:val="28"/>
                <w:szCs w:val="28"/>
              </w:rPr>
              <w:t>10</w:t>
            </w:r>
            <w:r w:rsidR="001250A1">
              <w:rPr>
                <w:rFonts w:ascii="Liberation Serif" w:hAnsi="Liberation Serif"/>
                <w:sz w:val="28"/>
                <w:szCs w:val="28"/>
              </w:rPr>
              <w:t>0</w:t>
            </w:r>
          </w:p>
        </w:tc>
      </w:tr>
    </w:tbl>
    <w:p w14:paraId="74808646" w14:textId="77777777" w:rsidR="002D5B09" w:rsidRDefault="001250A1" w:rsidP="003840D6">
      <w:pPr>
        <w:pStyle w:val="Heading1"/>
        <w:numPr>
          <w:ilvl w:val="0"/>
          <w:numId w:val="0"/>
        </w:numPr>
        <w:rPr>
          <w:rFonts w:ascii="Liberation Serif" w:hAnsi="Liberation Serif"/>
          <w:sz w:val="28"/>
          <w:szCs w:val="28"/>
        </w:rPr>
      </w:pPr>
      <w:r>
        <w:t>Purpose</w:t>
      </w:r>
    </w:p>
    <w:p w14:paraId="01AC31A1" w14:textId="62BB305F" w:rsidR="002D5B09" w:rsidRPr="001250A1" w:rsidRDefault="009C11B1" w:rsidP="001250A1">
      <w:pPr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The purpose of this lab is to g</w:t>
      </w:r>
      <w:r w:rsidR="001250A1" w:rsidRPr="001250A1">
        <w:rPr>
          <w:rFonts w:ascii="Liberation Serif" w:hAnsi="Liberation Serif"/>
          <w:sz w:val="28"/>
          <w:szCs w:val="28"/>
        </w:rPr>
        <w:t xml:space="preserve">ive you practice using structs, </w:t>
      </w:r>
      <w:r w:rsidR="000B6E92">
        <w:rPr>
          <w:rFonts w:ascii="Liberation Serif" w:hAnsi="Liberation Serif"/>
          <w:sz w:val="28"/>
          <w:szCs w:val="28"/>
        </w:rPr>
        <w:t>introduce</w:t>
      </w:r>
      <w:r w:rsidR="008C6307">
        <w:rPr>
          <w:rFonts w:ascii="Liberation Serif" w:hAnsi="Liberation Serif"/>
          <w:sz w:val="28"/>
          <w:szCs w:val="28"/>
        </w:rPr>
        <w:t xml:space="preserve"> D/A Converters</w:t>
      </w:r>
      <w:r w:rsidR="000B6E92">
        <w:rPr>
          <w:rFonts w:ascii="Liberation Serif" w:hAnsi="Liberation Serif"/>
          <w:sz w:val="28"/>
          <w:szCs w:val="28"/>
        </w:rPr>
        <w:t>, plot experimental data.</w:t>
      </w:r>
    </w:p>
    <w:p w14:paraId="45F8AD41" w14:textId="77777777" w:rsidR="002D5B09" w:rsidRDefault="001250A1" w:rsidP="003840D6">
      <w:pPr>
        <w:pStyle w:val="Heading1"/>
        <w:numPr>
          <w:ilvl w:val="0"/>
          <w:numId w:val="0"/>
        </w:numPr>
      </w:pPr>
      <w:r>
        <w:t>Hardware Setup</w:t>
      </w:r>
    </w:p>
    <w:p w14:paraId="701B6031" w14:textId="6A94DAE9" w:rsidR="001250A1" w:rsidRPr="00C44066" w:rsidRDefault="001250A1" w:rsidP="001250A1">
      <w:pPr>
        <w:rPr>
          <w:sz w:val="28"/>
          <w:szCs w:val="28"/>
        </w:rPr>
      </w:pPr>
      <w:r w:rsidRPr="00C44066">
        <w:rPr>
          <w:sz w:val="28"/>
          <w:szCs w:val="28"/>
        </w:rPr>
        <w:t>In last week’s l</w:t>
      </w:r>
      <w:r w:rsidR="00CA44AC" w:rsidRPr="00C44066">
        <w:rPr>
          <w:sz w:val="28"/>
          <w:szCs w:val="28"/>
        </w:rPr>
        <w:t xml:space="preserve">ab, you connected an LED to </w:t>
      </w:r>
      <w:r w:rsidRPr="00C44066">
        <w:rPr>
          <w:sz w:val="28"/>
          <w:szCs w:val="28"/>
        </w:rPr>
        <w:t xml:space="preserve">digital pin 12. This week you need to connect LEDs to pins </w:t>
      </w:r>
      <w:r w:rsidR="00BE42C1" w:rsidRPr="00C44066">
        <w:rPr>
          <w:sz w:val="28"/>
          <w:szCs w:val="28"/>
        </w:rPr>
        <w:t>8</w:t>
      </w:r>
      <w:r w:rsidRPr="00C44066">
        <w:rPr>
          <w:sz w:val="28"/>
          <w:szCs w:val="28"/>
        </w:rPr>
        <w:t xml:space="preserve">, </w:t>
      </w:r>
      <w:r w:rsidR="00BE42C1" w:rsidRPr="00C44066">
        <w:rPr>
          <w:sz w:val="28"/>
          <w:szCs w:val="28"/>
        </w:rPr>
        <w:t>9</w:t>
      </w:r>
      <w:r w:rsidRPr="00C44066">
        <w:rPr>
          <w:sz w:val="28"/>
          <w:szCs w:val="28"/>
        </w:rPr>
        <w:t xml:space="preserve">, </w:t>
      </w:r>
      <w:r w:rsidR="00BE42C1" w:rsidRPr="00C44066">
        <w:rPr>
          <w:sz w:val="28"/>
          <w:szCs w:val="28"/>
        </w:rPr>
        <w:t>10</w:t>
      </w:r>
      <w:r w:rsidRPr="00C44066">
        <w:rPr>
          <w:sz w:val="28"/>
          <w:szCs w:val="28"/>
        </w:rPr>
        <w:t xml:space="preserve">, </w:t>
      </w:r>
      <w:r w:rsidR="008C6307" w:rsidRPr="00C44066">
        <w:rPr>
          <w:sz w:val="28"/>
          <w:szCs w:val="28"/>
        </w:rPr>
        <w:t xml:space="preserve">and </w:t>
      </w:r>
      <w:r w:rsidR="00BE42C1" w:rsidRPr="00C44066">
        <w:rPr>
          <w:sz w:val="28"/>
          <w:szCs w:val="28"/>
        </w:rPr>
        <w:t>11</w:t>
      </w:r>
      <w:r w:rsidR="008C6307" w:rsidRPr="00C44066">
        <w:rPr>
          <w:sz w:val="28"/>
          <w:szCs w:val="28"/>
        </w:rPr>
        <w:t>.</w:t>
      </w:r>
      <w:r w:rsidRPr="00C44066">
        <w:rPr>
          <w:sz w:val="28"/>
          <w:szCs w:val="28"/>
        </w:rPr>
        <w:t xml:space="preserve"> Arrange your LEDs so that they are all in a row.</w:t>
      </w:r>
      <w:r w:rsidR="00E445C0" w:rsidRPr="00C44066">
        <w:rPr>
          <w:sz w:val="28"/>
          <w:szCs w:val="28"/>
        </w:rPr>
        <w:t xml:space="preserve"> </w:t>
      </w:r>
      <w:r w:rsidR="000B6E92">
        <w:rPr>
          <w:sz w:val="28"/>
          <w:szCs w:val="28"/>
        </w:rPr>
        <w:t xml:space="preserve">Digital Pin 8 is connected to LED0, Digital Pin 9 is connected to LED1, Digital Pin 10 is connected to LED2, and Digital Pin 11 is connected to LED3. </w:t>
      </w:r>
      <w:r w:rsidR="00E445C0" w:rsidRPr="00C44066">
        <w:rPr>
          <w:sz w:val="28"/>
          <w:szCs w:val="28"/>
        </w:rPr>
        <w:t>Schematic diagram is on the next page.</w:t>
      </w:r>
      <w:r w:rsidR="003840D6" w:rsidRPr="00C44066">
        <w:rPr>
          <w:sz w:val="28"/>
          <w:szCs w:val="28"/>
        </w:rPr>
        <w:t xml:space="preserve"> </w:t>
      </w:r>
      <w:r w:rsidR="00C44066" w:rsidRPr="00C44066">
        <w:rPr>
          <w:sz w:val="28"/>
          <w:szCs w:val="28"/>
        </w:rPr>
        <w:t>All four resistors are 1K. Chose any color LEDs you like – I choose red ones.</w:t>
      </w:r>
    </w:p>
    <w:p w14:paraId="51B431F9" w14:textId="77777777" w:rsidR="001250A1" w:rsidRPr="00C44066" w:rsidRDefault="003840D6" w:rsidP="001250A1">
      <w:pPr>
        <w:rPr>
          <w:sz w:val="28"/>
          <w:szCs w:val="28"/>
        </w:rPr>
      </w:pPr>
      <w:r w:rsidRPr="00C44066">
        <w:rPr>
          <w:sz w:val="28"/>
          <w:szCs w:val="28"/>
        </w:rPr>
        <w:t>*</w:t>
      </w:r>
      <w:r w:rsidR="001250A1" w:rsidRPr="00C44066">
        <w:rPr>
          <w:sz w:val="28"/>
          <w:szCs w:val="28"/>
        </w:rPr>
        <w:t>Be sure your board is powered off while doing the wiring.</w:t>
      </w:r>
    </w:p>
    <w:p w14:paraId="08EE0E4D" w14:textId="77777777" w:rsidR="006875FE" w:rsidRPr="00C44066" w:rsidRDefault="003840D6">
      <w:pPr>
        <w:rPr>
          <w:sz w:val="28"/>
          <w:szCs w:val="28"/>
        </w:rPr>
      </w:pPr>
      <w:r w:rsidRPr="00C44066">
        <w:rPr>
          <w:sz w:val="28"/>
          <w:szCs w:val="28"/>
        </w:rPr>
        <w:t>******</w:t>
      </w:r>
      <w:r w:rsidR="001250A1" w:rsidRPr="00C44066">
        <w:rPr>
          <w:sz w:val="28"/>
          <w:szCs w:val="28"/>
        </w:rPr>
        <w:t xml:space="preserve">Have your lab instructor check you’re wiring before you power your board </w:t>
      </w:r>
      <w:proofErr w:type="gramStart"/>
      <w:r w:rsidR="001250A1" w:rsidRPr="00C44066">
        <w:rPr>
          <w:sz w:val="28"/>
          <w:szCs w:val="28"/>
        </w:rPr>
        <w:t>on.</w:t>
      </w:r>
      <w:r w:rsidRPr="00C44066">
        <w:rPr>
          <w:sz w:val="28"/>
          <w:szCs w:val="28"/>
        </w:rPr>
        <w:t>*</w:t>
      </w:r>
      <w:proofErr w:type="gramEnd"/>
      <w:r w:rsidRPr="00C44066">
        <w:rPr>
          <w:sz w:val="28"/>
          <w:szCs w:val="28"/>
        </w:rPr>
        <w:t>*****</w:t>
      </w:r>
    </w:p>
    <w:p w14:paraId="2FA76894" w14:textId="77777777" w:rsidR="008759A0" w:rsidRDefault="008759A0"/>
    <w:p w14:paraId="442E9E55" w14:textId="34BF10FC" w:rsidR="008759A0" w:rsidRDefault="007F234F" w:rsidP="007F234F">
      <w:r>
        <w:rPr>
          <w:noProof/>
          <w:lang w:eastAsia="en-US" w:bidi="ar-SA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FB7209" wp14:editId="421D3CEC">
                <wp:simplePos x="0" y="0"/>
                <wp:positionH relativeFrom="column">
                  <wp:posOffset>3989070</wp:posOffset>
                </wp:positionH>
                <wp:positionV relativeFrom="paragraph">
                  <wp:posOffset>3501390</wp:posOffset>
                </wp:positionV>
                <wp:extent cx="720090" cy="422910"/>
                <wp:effectExtent l="0" t="0" r="381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90" cy="4229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E457EB" id="Rectangle 18" o:spid="_x0000_s1026" style="position:absolute;margin-left:314.1pt;margin-top:275.7pt;width:56.7pt;height:33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" fillcolor="white [3212]" stroked="f" strokeweight="1pt"/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32126C" wp14:editId="69DD2A75">
                <wp:simplePos x="0" y="0"/>
                <wp:positionH relativeFrom="column">
                  <wp:posOffset>4964430</wp:posOffset>
                </wp:positionH>
                <wp:positionV relativeFrom="paragraph">
                  <wp:posOffset>2956560</wp:posOffset>
                </wp:positionV>
                <wp:extent cx="895350" cy="373380"/>
                <wp:effectExtent l="0" t="0" r="0" b="762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733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5673D0" id="Rectangle 17" o:spid="_x0000_s1026" style="position:absolute;margin-left:390.9pt;margin-top:232.8pt;width:70.5pt;height:29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" fillcolor="white [3212]" stroked="f" strokeweight="1pt"/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1EDA53" wp14:editId="092112EF">
                <wp:simplePos x="0" y="0"/>
                <wp:positionH relativeFrom="column">
                  <wp:posOffset>6092190</wp:posOffset>
                </wp:positionH>
                <wp:positionV relativeFrom="paragraph">
                  <wp:posOffset>2564130</wp:posOffset>
                </wp:positionV>
                <wp:extent cx="834390" cy="434340"/>
                <wp:effectExtent l="0" t="0" r="3810" b="381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" cy="434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2111CF" id="Rectangle 16" o:spid="_x0000_s1026" style="position:absolute;margin-left:479.7pt;margin-top:201.9pt;width:65.7pt;height:34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" fillcolor="white [3212]" stroked="f" strokeweight="1pt"/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17E736" wp14:editId="518F0271">
                <wp:simplePos x="0" y="0"/>
                <wp:positionH relativeFrom="column">
                  <wp:posOffset>7063740</wp:posOffset>
                </wp:positionH>
                <wp:positionV relativeFrom="paragraph">
                  <wp:posOffset>1611630</wp:posOffset>
                </wp:positionV>
                <wp:extent cx="822960" cy="434340"/>
                <wp:effectExtent l="0" t="0" r="0" b="381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434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5358FE" id="Rectangle 15" o:spid="_x0000_s1026" style="position:absolute;margin-left:556.2pt;margin-top:126.9pt;width:64.8pt;height:34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" fillcolor="white [3212]" stroked="f" strokeweight="1pt"/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8F0503" wp14:editId="002DE927">
                <wp:simplePos x="0" y="0"/>
                <wp:positionH relativeFrom="column">
                  <wp:posOffset>5638800</wp:posOffset>
                </wp:positionH>
                <wp:positionV relativeFrom="paragraph">
                  <wp:posOffset>1497330</wp:posOffset>
                </wp:positionV>
                <wp:extent cx="457200" cy="266700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2C71D3" id="Rectangle 14" o:spid="_x0000_s1026" style="position:absolute;margin-left:444pt;margin-top:117.9pt;width:36pt;height:2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" fillcolor="white [3212]" stroked="f" strokeweight="1pt"/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E44F1C" wp14:editId="5620A302">
                <wp:simplePos x="0" y="0"/>
                <wp:positionH relativeFrom="column">
                  <wp:posOffset>5166360</wp:posOffset>
                </wp:positionH>
                <wp:positionV relativeFrom="paragraph">
                  <wp:posOffset>2068830</wp:posOffset>
                </wp:positionV>
                <wp:extent cx="384810" cy="396240"/>
                <wp:effectExtent l="0" t="0" r="0" b="381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" cy="396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2F4323" id="Rectangle 13" o:spid="_x0000_s1026" style="position:absolute;margin-left:406.8pt;margin-top:162.9pt;width:30.3pt;height:31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" fillcolor="white [3212]" stroked="f" strokeweight="1pt"/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6BB318" wp14:editId="64F8A910">
                <wp:simplePos x="0" y="0"/>
                <wp:positionH relativeFrom="column">
                  <wp:posOffset>4286250</wp:posOffset>
                </wp:positionH>
                <wp:positionV relativeFrom="paragraph">
                  <wp:posOffset>2522220</wp:posOffset>
                </wp:positionV>
                <wp:extent cx="354330" cy="400050"/>
                <wp:effectExtent l="0" t="0" r="762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" cy="400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F6657C" id="Rectangle 12" o:spid="_x0000_s1026" style="position:absolute;margin-left:337.5pt;margin-top:198.6pt;width:27.9pt;height:3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" fillcolor="white [3212]" stroked="f" strokeweight="1pt"/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D94D89" wp14:editId="1BEA2BD4">
                <wp:simplePos x="0" y="0"/>
                <wp:positionH relativeFrom="column">
                  <wp:posOffset>3474720</wp:posOffset>
                </wp:positionH>
                <wp:positionV relativeFrom="paragraph">
                  <wp:posOffset>3070860</wp:posOffset>
                </wp:positionV>
                <wp:extent cx="388620" cy="259080"/>
                <wp:effectExtent l="0" t="0" r="0" b="762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259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BF9BD2" id="Rectangle 9" o:spid="_x0000_s1026" style="position:absolute;margin-left:273.6pt;margin-top:241.8pt;width:30.6pt;height:2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" fillcolor="white [3212]" stroked="f" strokeweight="1pt"/>
            </w:pict>
          </mc:Fallback>
        </mc:AlternateContent>
      </w:r>
      <w:r w:rsidRPr="007F234F">
        <w:rPr>
          <w:noProof/>
        </w:rPr>
        <w:drawing>
          <wp:inline distT="0" distB="0" distL="0" distR="0" wp14:anchorId="51AE581F" wp14:editId="3CCEECEA">
            <wp:extent cx="8618220" cy="5619750"/>
            <wp:effectExtent l="0" t="0" r="0" b="0"/>
            <wp:docPr id="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0E07" w14:textId="790EAB26" w:rsidR="00FB585B" w:rsidRDefault="00307D64" w:rsidP="003840D6">
      <w:pPr>
        <w:pStyle w:val="Heading1"/>
        <w:numPr>
          <w:ilvl w:val="0"/>
          <w:numId w:val="0"/>
        </w:num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E4055BC" wp14:editId="68CBC69E">
                <wp:simplePos x="0" y="0"/>
                <wp:positionH relativeFrom="column">
                  <wp:posOffset>7772400</wp:posOffset>
                </wp:positionH>
                <wp:positionV relativeFrom="paragraph">
                  <wp:posOffset>1318260</wp:posOffset>
                </wp:positionV>
                <wp:extent cx="45085" cy="45085"/>
                <wp:effectExtent l="0" t="0" r="12065" b="120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45085" cy="45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0FA59C" w14:textId="7A495D98" w:rsidR="00211D40" w:rsidRDefault="00211D4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4055B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12pt;margin-top:103.8pt;width:3.55pt;height:3.55pt;flip:y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">
                <v:textbox>
                  <w:txbxContent>
                    <w:p w14:paraId="650FA59C" w14:textId="7A495D98" w:rsidR="00211D40" w:rsidRDefault="00211D40"/>
                  </w:txbxContent>
                </v:textbox>
                <w10:wrap type="square"/>
              </v:shape>
            </w:pict>
          </mc:Fallback>
        </mc:AlternateContent>
      </w:r>
      <w:r w:rsidR="00211D40" w:rsidRPr="00211D40">
        <w:rPr>
          <w:noProof/>
        </w:rPr>
        <w:drawing>
          <wp:inline distT="0" distB="0" distL="0" distR="0" wp14:anchorId="3E630302" wp14:editId="0AFF51FB">
            <wp:extent cx="7629454" cy="4819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32981" cy="482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F2A5" w14:textId="77777777" w:rsidR="001250A1" w:rsidRDefault="001250A1" w:rsidP="003840D6">
      <w:pPr>
        <w:pStyle w:val="Heading1"/>
        <w:numPr>
          <w:ilvl w:val="0"/>
          <w:numId w:val="0"/>
        </w:numPr>
      </w:pPr>
      <w:r>
        <w:t>Gather Info</w:t>
      </w:r>
    </w:p>
    <w:p w14:paraId="085C5E17" w14:textId="738F45A4" w:rsidR="001250A1" w:rsidRDefault="001250A1" w:rsidP="00BE42C1">
      <w:r>
        <w:t xml:space="preserve">Last week you were told how to control the LED. This week </w:t>
      </w:r>
      <w:r w:rsidR="004D2C66">
        <w:t>you will</w:t>
      </w:r>
      <w:r>
        <w:t xml:space="preserve"> figure out how to control each of the</w:t>
      </w:r>
      <w:r w:rsidR="004D2C66">
        <w:t xml:space="preserve"> four</w:t>
      </w:r>
      <w:r>
        <w:t xml:space="preserve"> LEDs from software. They are connected to </w:t>
      </w:r>
      <w:r w:rsidR="00CA44AC">
        <w:t xml:space="preserve">a single </w:t>
      </w:r>
      <w:r>
        <w:t>port</w:t>
      </w:r>
      <w:r w:rsidR="00BE42C1">
        <w:t xml:space="preserve"> (PORT B</w:t>
      </w:r>
      <w:r w:rsidR="00CA44AC">
        <w:t>)</w:t>
      </w:r>
      <w:r>
        <w:t>. The information supplied with last week’s lab</w:t>
      </w:r>
      <w:r w:rsidR="00C44066">
        <w:t>, Monday’s lecture,</w:t>
      </w:r>
      <w:r>
        <w:t xml:space="preserve"> and a little ingenuity should be enough to figure this out.</w:t>
      </w:r>
      <w:r w:rsidR="00BE42C1">
        <w:t xml:space="preserve"> </w:t>
      </w:r>
    </w:p>
    <w:p w14:paraId="5A924A08" w14:textId="77777777" w:rsidR="001250A1" w:rsidRDefault="001250A1" w:rsidP="00C2082B">
      <w:pPr>
        <w:pStyle w:val="Heading1"/>
        <w:numPr>
          <w:ilvl w:val="0"/>
          <w:numId w:val="0"/>
        </w:numPr>
      </w:pPr>
      <w:r>
        <w:lastRenderedPageBreak/>
        <w:t xml:space="preserve"> Part 1</w:t>
      </w:r>
    </w:p>
    <w:p w14:paraId="392EFF28" w14:textId="7FF8C992" w:rsidR="001250A1" w:rsidRDefault="001250A1" w:rsidP="001250A1">
      <w:r>
        <w:t>Write a program that</w:t>
      </w:r>
      <w:r w:rsidR="000B6E92">
        <w:t xml:space="preserve"> repeatedly</w:t>
      </w:r>
      <w:r>
        <w:t xml:space="preserve"> turns </w:t>
      </w:r>
      <w:r w:rsidR="00C44066">
        <w:t xml:space="preserve">LEDs 0 and 2 </w:t>
      </w:r>
      <w:r w:rsidR="000B6E92">
        <w:t xml:space="preserve">on </w:t>
      </w:r>
      <w:r w:rsidR="00C44066">
        <w:t xml:space="preserve">for 1 second, turns those LEDs off and turns on LEDs 1 and 3 </w:t>
      </w:r>
      <w:r w:rsidR="000B6E92">
        <w:t xml:space="preserve">on </w:t>
      </w:r>
      <w:r w:rsidR="00C44066">
        <w:t>for one second – just like the code presented in Monday’s lecture</w:t>
      </w:r>
      <w:r>
        <w:t>.</w:t>
      </w:r>
      <w:r w:rsidR="00C44066">
        <w:t xml:space="preserve"> You can use one of the programs from Monday’s lecture in this part of the lab. </w:t>
      </w:r>
      <w:r w:rsidR="000B6E92">
        <w:t>The</w:t>
      </w:r>
      <w:r>
        <w:t xml:space="preserve"> purpose of this step is to convince yourself that you</w:t>
      </w:r>
      <w:r w:rsidR="000B6E92">
        <w:t xml:space="preserve"> have</w:t>
      </w:r>
      <w:r>
        <w:t xml:space="preserve"> correctly </w:t>
      </w:r>
      <w:r w:rsidR="000B6E92">
        <w:t>assembled your hardware and that your code is working</w:t>
      </w:r>
      <w:r w:rsidR="003525BB">
        <w:t>.</w:t>
      </w:r>
    </w:p>
    <w:p w14:paraId="0659D982" w14:textId="4E9984DD" w:rsidR="00307D64" w:rsidRDefault="00307D64" w:rsidP="001250A1"/>
    <w:p w14:paraId="728AED8C" w14:textId="16D6710A" w:rsidR="00307D64" w:rsidRPr="00307D64" w:rsidRDefault="00307D64" w:rsidP="001250A1">
      <w:pPr>
        <w:rPr>
          <w:b/>
        </w:rPr>
      </w:pPr>
      <w:r w:rsidRPr="00307D64">
        <w:rPr>
          <w:b/>
        </w:rPr>
        <w:t>Part 1 Signoff _________</w:t>
      </w:r>
      <w:r w:rsidR="00D24F6E">
        <w:rPr>
          <w:b/>
        </w:rPr>
        <w:t>1.414</w:t>
      </w:r>
      <w:r w:rsidRPr="00307D64">
        <w:rPr>
          <w:b/>
        </w:rPr>
        <w:t>________________</w:t>
      </w:r>
    </w:p>
    <w:p w14:paraId="5AFF6ABC" w14:textId="77777777" w:rsidR="001250A1" w:rsidRDefault="001250A1" w:rsidP="001250A1">
      <w:pPr>
        <w:pStyle w:val="Heading1"/>
      </w:pPr>
      <w:r>
        <w:t>Part 2</w:t>
      </w:r>
    </w:p>
    <w:p w14:paraId="13AE99E6" w14:textId="77777777" w:rsidR="001250A1" w:rsidRDefault="00C34442" w:rsidP="001250A1">
      <w:r>
        <w:t>Y</w:t>
      </w:r>
      <w:r w:rsidR="004D2C66">
        <w:t xml:space="preserve">our LEDs </w:t>
      </w:r>
      <w:r>
        <w:t>will represent binary bits 2^0 to 2^3 with the least significant bit (</w:t>
      </w:r>
      <w:proofErr w:type="spellStart"/>
      <w:r>
        <w:t>lsb</w:t>
      </w:r>
      <w:proofErr w:type="spellEnd"/>
      <w:r>
        <w:t>) connected to Digital Pin 8 of the UNO Board</w:t>
      </w:r>
      <w:r w:rsidR="005F3B54">
        <w:t xml:space="preserve"> and the most significant bit (</w:t>
      </w:r>
      <w:proofErr w:type="spellStart"/>
      <w:r w:rsidR="005F3B54">
        <w:t>msb</w:t>
      </w:r>
      <w:proofErr w:type="spellEnd"/>
      <w:r w:rsidR="005F3B54">
        <w:t>) connected to Digital Pin 11</w:t>
      </w:r>
      <w:r>
        <w:t>.</w:t>
      </w:r>
      <w:r w:rsidR="00FD7667">
        <w:t xml:space="preserve"> Write a program that will light up</w:t>
      </w:r>
      <w:r w:rsidR="00E75543">
        <w:t xml:space="preserve"> the LED</w:t>
      </w:r>
      <w:r w:rsidR="00FD7667">
        <w:t>s as the program counts from 0x00 up to 0x0F. When the count starts</w:t>
      </w:r>
      <w:r w:rsidR="005F3B54">
        <w:t>,</w:t>
      </w:r>
      <w:r w:rsidR="00FD7667">
        <w:t xml:space="preserve"> it </w:t>
      </w:r>
      <w:r>
        <w:t>starts</w:t>
      </w:r>
      <w:r w:rsidR="00E75543">
        <w:t xml:space="preserve"> at count 0x00. </w:t>
      </w:r>
      <w:proofErr w:type="gramStart"/>
      <w:r w:rsidR="00E75543">
        <w:t>All of</w:t>
      </w:r>
      <w:proofErr w:type="gramEnd"/>
      <w:r w:rsidR="00E75543">
        <w:t xml:space="preserve"> the LED</w:t>
      </w:r>
      <w:r w:rsidR="00FD7667">
        <w:t xml:space="preserve">s will be off. The next count (0x01) will turn on the LED representing the </w:t>
      </w:r>
      <w:proofErr w:type="spellStart"/>
      <w:r w:rsidR="00FD7667">
        <w:t>lsb</w:t>
      </w:r>
      <w:proofErr w:type="spellEnd"/>
      <w:r w:rsidR="00FD7667">
        <w:t xml:space="preserve"> or 0x01. The count will continue until </w:t>
      </w:r>
      <w:proofErr w:type="gramStart"/>
      <w:r w:rsidR="00FD7667">
        <w:t>all of</w:t>
      </w:r>
      <w:proofErr w:type="gramEnd"/>
      <w:r w:rsidR="00FD7667">
        <w:t xml:space="preserve"> the LEDs are </w:t>
      </w:r>
      <w:r>
        <w:t>illuminated indicating a count o</w:t>
      </w:r>
      <w:r w:rsidR="00FD7667">
        <w:t>f 0x0F.</w:t>
      </w:r>
      <w:r w:rsidR="00E75543">
        <w:t xml:space="preserve"> The count will then repeat (forever).</w:t>
      </w:r>
      <w:r w:rsidR="00E445C0">
        <w:t xml:space="preserve"> Place a five second delay between each count.</w:t>
      </w:r>
    </w:p>
    <w:p w14:paraId="2C52B9BD" w14:textId="77777777" w:rsidR="00C34442" w:rsidRDefault="00C34442" w:rsidP="001250A1"/>
    <w:p w14:paraId="52C358BD" w14:textId="08A5DCF1" w:rsidR="00C2082B" w:rsidRDefault="005367F4" w:rsidP="001250A1">
      <w:r>
        <w:t xml:space="preserve">Modify one of the programs from Monday’s lecture to accomplish this goal. </w:t>
      </w:r>
    </w:p>
    <w:p w14:paraId="2B3023D4" w14:textId="77777777" w:rsidR="00C2082B" w:rsidRDefault="00C2082B" w:rsidP="001250A1"/>
    <w:p w14:paraId="70DB3555" w14:textId="67080A5C" w:rsidR="00C2082B" w:rsidRPr="00484AD1" w:rsidRDefault="00307D64" w:rsidP="001250A1">
      <w:pPr>
        <w:rPr>
          <w:b/>
        </w:rPr>
      </w:pPr>
      <w:r>
        <w:rPr>
          <w:b/>
        </w:rPr>
        <w:t>Part 2 Signo</w:t>
      </w:r>
      <w:r w:rsidR="00484AD1" w:rsidRPr="00484AD1">
        <w:rPr>
          <w:b/>
        </w:rPr>
        <w:t>ff</w:t>
      </w:r>
      <w:r w:rsidR="00484AD1">
        <w:rPr>
          <w:b/>
        </w:rPr>
        <w:t xml:space="preserve"> _________</w:t>
      </w:r>
      <w:r w:rsidR="004C66E1">
        <w:rPr>
          <w:b/>
        </w:rPr>
        <w:t>1.414</w:t>
      </w:r>
      <w:r w:rsidR="00484AD1">
        <w:rPr>
          <w:b/>
        </w:rPr>
        <w:t>___________</w:t>
      </w:r>
    </w:p>
    <w:p w14:paraId="2499FC5C" w14:textId="77777777" w:rsidR="00C2082B" w:rsidRDefault="00C2082B" w:rsidP="00C2082B">
      <w:pPr>
        <w:pStyle w:val="Heading1"/>
      </w:pPr>
      <w:r>
        <w:t>Part 3</w:t>
      </w:r>
    </w:p>
    <w:p w14:paraId="42732047" w14:textId="55E820FA" w:rsidR="00C2082B" w:rsidRDefault="00C2082B" w:rsidP="00C2082B">
      <w:pPr>
        <w:pStyle w:val="BodyText"/>
      </w:pPr>
      <w:r>
        <w:t>Disconnect the UNO from the USB cable</w:t>
      </w:r>
      <w:r w:rsidR="00336088">
        <w:t xml:space="preserve"> and remove the components of the last experiment from the protoboard</w:t>
      </w:r>
      <w:r>
        <w:t xml:space="preserve">. Construct the circuit shown </w:t>
      </w:r>
      <w:r w:rsidR="005367F4">
        <w:t>on the net page</w:t>
      </w:r>
      <w:r>
        <w:t xml:space="preserve">. It is called an “R – 2R Ladder.” It is the heart of a device known as a Digital to Analog Converter (D/A or DAC). Numbers in the form of binary numbers are the inputs to a DAC. The DAC produces an ANALOG output voltage the magnitude of which is a function of the input number. In our circuit the output voltage will </w:t>
      </w:r>
      <w:r w:rsidR="001676B3">
        <w:t>be within the range of 0V to 5</w:t>
      </w:r>
      <w:r>
        <w:t xml:space="preserve">V (approximately). </w:t>
      </w:r>
      <w:r w:rsidR="00FB0CBA">
        <w:t>DACs are useful in producing control signals used to control various devices such as HPLC buffer pumps.</w:t>
      </w:r>
    </w:p>
    <w:p w14:paraId="55AA08E0" w14:textId="77777777" w:rsidR="00FB0CBA" w:rsidRPr="00C2082B" w:rsidRDefault="00FB0CBA" w:rsidP="00C2082B">
      <w:pPr>
        <w:pStyle w:val="BodyText"/>
      </w:pPr>
    </w:p>
    <w:p w14:paraId="77236558" w14:textId="77777777" w:rsidR="00C2082B" w:rsidRDefault="00336088" w:rsidP="001250A1">
      <w:r>
        <w:rPr>
          <w:noProof/>
          <w:lang w:eastAsia="en-US" w:bidi="ar-SA"/>
        </w:rPr>
        <w:lastRenderedPageBreak/>
        <w:drawing>
          <wp:inline distT="0" distB="0" distL="0" distR="0" wp14:anchorId="5A6931C3" wp14:editId="10A6E4ED">
            <wp:extent cx="5322784" cy="32045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1075" cy="32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D75C" w14:textId="77777777" w:rsidR="00237767" w:rsidRDefault="00237767" w:rsidP="001250A1"/>
    <w:p w14:paraId="5C999799" w14:textId="77777777" w:rsidR="00237767" w:rsidRDefault="00237767" w:rsidP="001250A1"/>
    <w:p w14:paraId="0B59A4BF" w14:textId="77777777" w:rsidR="00237767" w:rsidRDefault="00237767" w:rsidP="001250A1">
      <w:r w:rsidRPr="00237767">
        <w:rPr>
          <w:noProof/>
          <w:lang w:eastAsia="en-US" w:bidi="ar-SA"/>
        </w:rPr>
        <w:lastRenderedPageBreak/>
        <w:drawing>
          <wp:inline distT="0" distB="0" distL="0" distR="0" wp14:anchorId="6DA91ED4" wp14:editId="0C1096D7">
            <wp:extent cx="9081764" cy="5108493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99448" cy="51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F6E7" w14:textId="77777777" w:rsidR="00E445C0" w:rsidRDefault="00E445C0" w:rsidP="001250A1"/>
    <w:p w14:paraId="1139A249" w14:textId="77777777" w:rsidR="00E445C0" w:rsidRDefault="004E614A" w:rsidP="001250A1">
      <w:r>
        <w:t xml:space="preserve">Find the resistors supplied in your kit. Locate the </w:t>
      </w:r>
      <w:proofErr w:type="gramStart"/>
      <w:r>
        <w:t>1000 ohm</w:t>
      </w:r>
      <w:proofErr w:type="gramEnd"/>
      <w:r>
        <w:t xml:space="preserve"> (1K) resistors and the 2000 ohm (2K) resistors</w:t>
      </w:r>
      <w:r w:rsidR="00336088">
        <w:t>. The resistors labelled “R” in the schem</w:t>
      </w:r>
      <w:r>
        <w:t xml:space="preserve">atic represent the 1K </w:t>
      </w:r>
      <w:r w:rsidR="00336088">
        <w:t>resistors. The resistors labelled “</w:t>
      </w:r>
      <w:r>
        <w:t>2</w:t>
      </w:r>
      <w:r w:rsidR="00336088">
        <w:t xml:space="preserve">R” in the schematic represent </w:t>
      </w:r>
      <w:r>
        <w:t>the 2K resistors</w:t>
      </w:r>
      <w:r w:rsidR="00336088">
        <w:t xml:space="preserve">. Digital Pin 8 from the UNO should be attached to point “Vb0” (Voltage bit0). Digital Pin 9 should be connected to Vb1. Digital Pin 10 should be connected to Vb2, and Digital Pin 11 should be connected to Vb3.Vb0, Vb1, Vb2, and Vb3 </w:t>
      </w:r>
      <w:r w:rsidR="00F87CB7">
        <w:t>represent</w:t>
      </w:r>
      <w:r w:rsidR="009F59FF">
        <w:t xml:space="preserve"> the numbers</w:t>
      </w:r>
      <w:r w:rsidR="00F87CB7">
        <w:t xml:space="preserve"> 2^0, 2^1, 2^2, and 2^3, respectively.  Connect the ground of the R-2R ladder to the ground of the UNO. </w:t>
      </w:r>
      <w:r w:rsidR="00336088">
        <w:t xml:space="preserve"> </w:t>
      </w:r>
    </w:p>
    <w:p w14:paraId="6B137DFE" w14:textId="77777777" w:rsidR="009F59FF" w:rsidRDefault="009F59FF" w:rsidP="001250A1"/>
    <w:p w14:paraId="65D5714E" w14:textId="7CD24F25" w:rsidR="009F59FF" w:rsidRDefault="009F59FF" w:rsidP="001250A1">
      <w:r>
        <w:t>Using alligator clips connect the RED Probe from the Digital Multimeter (DMM) to “OUT”</w:t>
      </w:r>
      <w:r w:rsidR="00240085">
        <w:t xml:space="preserve"> </w:t>
      </w:r>
      <w:r w:rsidR="00307D64">
        <w:t xml:space="preserve">of the DAC </w:t>
      </w:r>
      <w:r w:rsidR="00240085">
        <w:t>and the BLACK</w:t>
      </w:r>
      <w:r>
        <w:t xml:space="preserve"> Probe from the DMM to ground. Turn on the DMM to the DC Voltage selection. Plug the USB cable into the UNO. </w:t>
      </w:r>
      <w:r w:rsidR="007A2CCB">
        <w:t>The counter section of the program will then count from 0x00 to 0x0F with delays of 5 seconds between each count. The first voltage value in the counting sequence should be very close to 0V. Record the voltages at each count in the table below:</w:t>
      </w:r>
    </w:p>
    <w:p w14:paraId="4868BD3D" w14:textId="77777777" w:rsidR="007A2CCB" w:rsidRDefault="007A2CCB" w:rsidP="001250A1"/>
    <w:p w14:paraId="7530A952" w14:textId="77777777" w:rsidR="007A2CCB" w:rsidRDefault="007A2CCB" w:rsidP="001250A1"/>
    <w:tbl>
      <w:tblPr>
        <w:tblW w:w="6000" w:type="dxa"/>
        <w:tblLook w:val="04A0" w:firstRow="1" w:lastRow="0" w:firstColumn="1" w:lastColumn="0" w:noHBand="0" w:noVBand="1"/>
      </w:tblPr>
      <w:tblGrid>
        <w:gridCol w:w="1162"/>
        <w:gridCol w:w="1000"/>
        <w:gridCol w:w="1000"/>
        <w:gridCol w:w="1000"/>
        <w:gridCol w:w="1000"/>
        <w:gridCol w:w="1074"/>
      </w:tblGrid>
      <w:tr w:rsidR="007A2CCB" w:rsidRPr="007A2CCB" w14:paraId="59C8D3AB" w14:textId="77777777" w:rsidTr="007A2CCB">
        <w:trPr>
          <w:trHeight w:val="864"/>
        </w:trPr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DC98A9" w14:textId="77777777" w:rsidR="007A2CCB" w:rsidRPr="007A2CCB" w:rsidRDefault="007A2CCB" w:rsidP="007A2CCB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decimal equivalent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97E8F" w14:textId="77777777" w:rsidR="007A2CCB" w:rsidRPr="007A2CCB" w:rsidRDefault="007A2CCB" w:rsidP="007A2CCB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bit0 (</w:t>
            </w:r>
            <w:proofErr w:type="spellStart"/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lsb</w:t>
            </w:r>
            <w:proofErr w:type="spellEnd"/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)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914C2" w14:textId="77777777" w:rsidR="007A2CCB" w:rsidRPr="007A2CCB" w:rsidRDefault="007A2CCB" w:rsidP="007A2CCB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bit1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E2406" w14:textId="77777777" w:rsidR="007A2CCB" w:rsidRPr="007A2CCB" w:rsidRDefault="007A2CCB" w:rsidP="007A2CCB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bit2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8FA4E" w14:textId="77777777" w:rsidR="007A2CCB" w:rsidRPr="007A2CCB" w:rsidRDefault="007A2CCB" w:rsidP="007A2CCB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bit3 (</w:t>
            </w:r>
            <w:proofErr w:type="spellStart"/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msb</w:t>
            </w:r>
            <w:proofErr w:type="spellEnd"/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)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67738D" w14:textId="77777777" w:rsidR="007A2CCB" w:rsidRPr="007A2CCB" w:rsidRDefault="007A2CCB" w:rsidP="007A2CCB">
            <w:pPr>
              <w:widowControl/>
              <w:suppressAutoHyphens w:val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proofErr w:type="gramStart"/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 xml:space="preserve">Observed  </w:t>
            </w:r>
            <w:proofErr w:type="spellStart"/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Vout</w:t>
            </w:r>
            <w:proofErr w:type="spellEnd"/>
            <w:proofErr w:type="gramEnd"/>
          </w:p>
        </w:tc>
      </w:tr>
      <w:tr w:rsidR="007A2CCB" w:rsidRPr="007A2CCB" w14:paraId="2AAEC5A6" w14:textId="77777777" w:rsidTr="007A2CCB">
        <w:trPr>
          <w:trHeight w:val="288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D3319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DEFBE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32591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4E17A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AC8D4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77601C" w14:textId="15E3DBF1" w:rsidR="007A2CCB" w:rsidRPr="007A2CCB" w:rsidRDefault="007A2CCB" w:rsidP="007A2CCB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 </w:t>
            </w:r>
            <w:r w:rsidR="00146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</w:tr>
      <w:tr w:rsidR="007A2CCB" w:rsidRPr="007A2CCB" w14:paraId="32449E06" w14:textId="77777777" w:rsidTr="007A2CCB">
        <w:trPr>
          <w:trHeight w:val="288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142FB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34A36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2C7D7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97538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2D7AF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B93575" w14:textId="07014E41" w:rsidR="007A2CCB" w:rsidRPr="007A2CCB" w:rsidRDefault="007A2CCB" w:rsidP="006D2C85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 </w:t>
            </w:r>
            <w:r w:rsidR="00146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.2</w:t>
            </w:r>
          </w:p>
        </w:tc>
      </w:tr>
      <w:tr w:rsidR="007A2CCB" w:rsidRPr="007A2CCB" w14:paraId="1DED164A" w14:textId="77777777" w:rsidTr="007A2CCB">
        <w:trPr>
          <w:trHeight w:val="288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F21D3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166BA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EEDEC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A566B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21EFD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7B9AC4" w14:textId="715FBA97" w:rsidR="007A2CCB" w:rsidRPr="007A2CCB" w:rsidRDefault="007A2CCB" w:rsidP="006D2C85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 </w:t>
            </w:r>
            <w:r w:rsidR="00146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.5</w:t>
            </w:r>
          </w:p>
        </w:tc>
      </w:tr>
      <w:tr w:rsidR="007A2CCB" w:rsidRPr="007A2CCB" w14:paraId="12834EE4" w14:textId="77777777" w:rsidTr="007A2CCB">
        <w:trPr>
          <w:trHeight w:val="288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CDA7E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6E3CB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DE2A7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CD68B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F5CF9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7EAB6D" w14:textId="3778972A" w:rsidR="007A2CCB" w:rsidRPr="007A2CCB" w:rsidRDefault="007A2CCB" w:rsidP="006D2C85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 </w:t>
            </w:r>
            <w:r w:rsidR="00146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.8</w:t>
            </w:r>
          </w:p>
        </w:tc>
      </w:tr>
      <w:tr w:rsidR="007A2CCB" w:rsidRPr="007A2CCB" w14:paraId="4E483A22" w14:textId="77777777" w:rsidTr="007A2CCB">
        <w:trPr>
          <w:trHeight w:val="288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62F95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C4E28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F2501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B745A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B6421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0D321D" w14:textId="17D9DE51" w:rsidR="007A2CCB" w:rsidRPr="007A2CCB" w:rsidRDefault="007A2CCB" w:rsidP="006D2C85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 </w:t>
            </w:r>
            <w:r w:rsidR="00146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1.2</w:t>
            </w:r>
          </w:p>
        </w:tc>
      </w:tr>
      <w:tr w:rsidR="007A2CCB" w:rsidRPr="007A2CCB" w14:paraId="2B65AF6D" w14:textId="77777777" w:rsidTr="007A2CCB">
        <w:trPr>
          <w:trHeight w:val="288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AFBA6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4EC38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6DCD0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1E172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289A2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C70708" w14:textId="060E755A" w:rsidR="007A2CCB" w:rsidRPr="007A2CCB" w:rsidRDefault="007A2CCB" w:rsidP="006D2C85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 </w:t>
            </w:r>
            <w:r w:rsidR="00146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1.</w:t>
            </w:r>
            <w:r w:rsidR="00014F0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5</w:t>
            </w:r>
          </w:p>
        </w:tc>
      </w:tr>
      <w:tr w:rsidR="007A2CCB" w:rsidRPr="007A2CCB" w14:paraId="6AE02C58" w14:textId="77777777" w:rsidTr="007A2CCB">
        <w:trPr>
          <w:trHeight w:val="288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7A330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C6A49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66A7B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FC32E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F9507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74F4CC" w14:textId="4FF22C50" w:rsidR="007A2CCB" w:rsidRPr="007A2CCB" w:rsidRDefault="007A2CCB" w:rsidP="006D2C85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 </w:t>
            </w:r>
            <w:r w:rsidR="00146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1.8</w:t>
            </w:r>
          </w:p>
        </w:tc>
      </w:tr>
      <w:tr w:rsidR="007A2CCB" w:rsidRPr="007A2CCB" w14:paraId="1058BE1B" w14:textId="77777777" w:rsidTr="007A2CCB">
        <w:trPr>
          <w:trHeight w:val="288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21DF0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33E4E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A0010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15BD4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C8AB7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4258E2" w14:textId="3C4DD80D" w:rsidR="007A2CCB" w:rsidRPr="007A2CCB" w:rsidRDefault="007A2CCB" w:rsidP="006D2C85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 </w:t>
            </w:r>
            <w:r w:rsidR="00014F0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2.1</w:t>
            </w:r>
          </w:p>
        </w:tc>
      </w:tr>
      <w:tr w:rsidR="007A2CCB" w:rsidRPr="007A2CCB" w14:paraId="0B94A5A5" w14:textId="77777777" w:rsidTr="007A2CCB">
        <w:trPr>
          <w:trHeight w:val="288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1C9C8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6CB6F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729A2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4EA32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9386F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F6E3FA" w14:textId="72E99221" w:rsidR="007A2CCB" w:rsidRPr="007A2CCB" w:rsidRDefault="007A2CCB" w:rsidP="006D2C85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 </w:t>
            </w:r>
            <w:r w:rsidR="00146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2.4</w:t>
            </w:r>
          </w:p>
        </w:tc>
      </w:tr>
      <w:tr w:rsidR="007A2CCB" w:rsidRPr="007A2CCB" w14:paraId="73541479" w14:textId="77777777" w:rsidTr="007A2CCB">
        <w:trPr>
          <w:trHeight w:val="288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36AC7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44B33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5EDD8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25D4C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200C2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23C548" w14:textId="1BF13EF4" w:rsidR="007A2CCB" w:rsidRPr="007A2CCB" w:rsidRDefault="007A2CCB" w:rsidP="006D2C85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 </w:t>
            </w:r>
            <w:r w:rsidR="00146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2.6</w:t>
            </w:r>
          </w:p>
        </w:tc>
      </w:tr>
      <w:tr w:rsidR="007A2CCB" w:rsidRPr="007A2CCB" w14:paraId="455099CB" w14:textId="77777777" w:rsidTr="007A2CCB">
        <w:trPr>
          <w:trHeight w:val="288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2646F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3E78B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684A7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BED9B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745B9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BAB221" w14:textId="3C9468C4" w:rsidR="007A2CCB" w:rsidRPr="007A2CCB" w:rsidRDefault="007A2CCB" w:rsidP="006D2C85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 </w:t>
            </w:r>
            <w:r w:rsidR="00146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2.9</w:t>
            </w:r>
          </w:p>
        </w:tc>
      </w:tr>
      <w:tr w:rsidR="007A2CCB" w:rsidRPr="007A2CCB" w14:paraId="77AB8F3D" w14:textId="77777777" w:rsidTr="007A2CCB">
        <w:trPr>
          <w:trHeight w:val="288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8D9B0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3FFB6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5F3F6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CEE2D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9E49A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23C0E2" w14:textId="17635679" w:rsidR="007A2CCB" w:rsidRPr="007A2CCB" w:rsidRDefault="007A2CCB" w:rsidP="006D2C85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 </w:t>
            </w:r>
            <w:r w:rsidR="00146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3.</w:t>
            </w:r>
            <w:r w:rsidR="00014F0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2</w:t>
            </w:r>
          </w:p>
        </w:tc>
      </w:tr>
      <w:tr w:rsidR="007A2CCB" w:rsidRPr="007A2CCB" w14:paraId="151F397B" w14:textId="77777777" w:rsidTr="007A2CCB">
        <w:trPr>
          <w:trHeight w:val="288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32228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209EA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2FE05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7DF81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641F6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DD5C00" w14:textId="415F4F8E" w:rsidR="007A2CCB" w:rsidRPr="007A2CCB" w:rsidRDefault="007A2CCB" w:rsidP="006D2C85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 </w:t>
            </w:r>
            <w:r w:rsidR="00146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3.6</w:t>
            </w:r>
          </w:p>
        </w:tc>
      </w:tr>
      <w:tr w:rsidR="007A2CCB" w:rsidRPr="007A2CCB" w14:paraId="3576AC9A" w14:textId="77777777" w:rsidTr="007A2CCB">
        <w:trPr>
          <w:trHeight w:val="288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CD01D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8DDB9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EDF58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B0456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2617C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F2B0D4" w14:textId="65406872" w:rsidR="007A2CCB" w:rsidRPr="007A2CCB" w:rsidRDefault="007A2CCB" w:rsidP="006D2C85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 </w:t>
            </w:r>
            <w:r w:rsidR="00146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3.</w:t>
            </w:r>
            <w:r w:rsidR="00014F0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9</w:t>
            </w:r>
          </w:p>
        </w:tc>
      </w:tr>
      <w:tr w:rsidR="007A2CCB" w:rsidRPr="007A2CCB" w14:paraId="3A8EA4D8" w14:textId="77777777" w:rsidTr="007A2CCB">
        <w:trPr>
          <w:trHeight w:val="288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865E4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99C6B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27E61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709FC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6CB9B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6DE8F3" w14:textId="0BB5BFAF" w:rsidR="007A2CCB" w:rsidRPr="007A2CCB" w:rsidRDefault="007A2CCB" w:rsidP="006D2C85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 </w:t>
            </w:r>
            <w:r w:rsidR="00146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4.</w:t>
            </w:r>
            <w:r w:rsidR="00014F0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2</w:t>
            </w:r>
          </w:p>
        </w:tc>
      </w:tr>
      <w:tr w:rsidR="007A2CCB" w:rsidRPr="007A2CCB" w14:paraId="325A4062" w14:textId="77777777" w:rsidTr="007A2CCB">
        <w:trPr>
          <w:trHeight w:val="294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6C1E5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93659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6CB18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A64F6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FF3FA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EFAA05" w14:textId="1B9A9766" w:rsidR="007A2CCB" w:rsidRPr="007A2CCB" w:rsidRDefault="007A2CCB" w:rsidP="006D2C85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 </w:t>
            </w:r>
            <w:r w:rsidR="00146CE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4.</w:t>
            </w:r>
            <w:r w:rsidR="00014F05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5</w:t>
            </w:r>
          </w:p>
        </w:tc>
      </w:tr>
    </w:tbl>
    <w:p w14:paraId="72AAFB93" w14:textId="5A681A1A" w:rsidR="007A2CCB" w:rsidRDefault="007A2CCB" w:rsidP="001250A1"/>
    <w:p w14:paraId="24823C14" w14:textId="77777777" w:rsidR="007A2CCB" w:rsidRDefault="007A2CCB" w:rsidP="001250A1">
      <w:r>
        <w:t xml:space="preserve">Use the following equation to calculate the </w:t>
      </w:r>
      <w:proofErr w:type="spellStart"/>
      <w:r>
        <w:t>Vout</w:t>
      </w:r>
      <w:proofErr w:type="spellEnd"/>
      <w:r>
        <w:t xml:space="preserve"> that “should have been observed” – the Theoretical </w:t>
      </w:r>
      <w:proofErr w:type="spellStart"/>
      <w:r>
        <w:t>Vout</w:t>
      </w:r>
      <w:proofErr w:type="spellEnd"/>
      <w:r>
        <w:t>.</w:t>
      </w:r>
    </w:p>
    <w:p w14:paraId="3347808A" w14:textId="39A8FF13" w:rsidR="007A2CCB" w:rsidRDefault="001676B3" w:rsidP="001250A1">
      <w:r>
        <w:rPr>
          <w:noProof/>
          <w:lang w:eastAsia="en-US" w:bidi="ar-SA"/>
        </w:rPr>
        <w:drawing>
          <wp:inline distT="0" distB="0" distL="0" distR="0" wp14:anchorId="234E5A50" wp14:editId="506F6379">
            <wp:extent cx="2567940" cy="591699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3711" cy="62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0D97" w14:textId="3935A676" w:rsidR="007A2CCB" w:rsidRDefault="001676B3" w:rsidP="001250A1">
      <w:r>
        <w:t xml:space="preserve">When bit 0 = 0, Vb0 = 0V, When bit 0 = 1, Vb0 = 5V; </w:t>
      </w:r>
      <w:r>
        <w:tab/>
        <w:t>When bit 1 = 0, Vb1 =0V, When bit 1 =1, Vb1 = 5V</w:t>
      </w:r>
    </w:p>
    <w:p w14:paraId="030E484C" w14:textId="6BECC482" w:rsidR="001676B3" w:rsidRDefault="001676B3" w:rsidP="001676B3">
      <w:r>
        <w:t xml:space="preserve">When bit 2 = 0, Vb2 = 0V, When bit 2 = 1, Vb2 = 5V; </w:t>
      </w:r>
      <w:r>
        <w:tab/>
        <w:t>When bit 3 = 0, Vb3 =0V, When bit 3 =1, Vb3 = 5V</w:t>
      </w:r>
    </w:p>
    <w:p w14:paraId="5A3FBDFB" w14:textId="2C7441D5" w:rsidR="001676B3" w:rsidRDefault="001676B3" w:rsidP="001250A1">
      <w:r>
        <w:t xml:space="preserve"> </w:t>
      </w:r>
    </w:p>
    <w:p w14:paraId="7DE5436D" w14:textId="1D73B35A" w:rsidR="00E445C0" w:rsidRPr="006D2C85" w:rsidRDefault="006D2C85" w:rsidP="001250A1">
      <w:pPr>
        <w:rPr>
          <w:b/>
          <w:sz w:val="28"/>
          <w:szCs w:val="28"/>
        </w:rPr>
      </w:pPr>
      <w:r w:rsidRPr="006D2C85">
        <w:rPr>
          <w:b/>
          <w:sz w:val="28"/>
          <w:szCs w:val="28"/>
        </w:rPr>
        <w:lastRenderedPageBreak/>
        <w:t xml:space="preserve">How to calculate the Theoretical Value of </w:t>
      </w:r>
      <w:proofErr w:type="spellStart"/>
      <w:r w:rsidRPr="006D2C85">
        <w:rPr>
          <w:b/>
          <w:sz w:val="28"/>
          <w:szCs w:val="28"/>
        </w:rPr>
        <w:t>Vout</w:t>
      </w:r>
      <w:proofErr w:type="spellEnd"/>
      <w:r w:rsidRPr="006D2C85">
        <w:rPr>
          <w:b/>
          <w:sz w:val="28"/>
          <w:szCs w:val="28"/>
        </w:rPr>
        <w:t>:</w:t>
      </w:r>
    </w:p>
    <w:p w14:paraId="7AB44362" w14:textId="7089EF93" w:rsidR="006D2C85" w:rsidRDefault="006D2C85" w:rsidP="001250A1"/>
    <w:p w14:paraId="76B8C6AC" w14:textId="6F2F6E34" w:rsidR="006D2C85" w:rsidRDefault="006D2C85" w:rsidP="001250A1">
      <w:r>
        <w:t xml:space="preserve">Using the equation from the previous page if Vb0 = 5V, Vb1 = 0V, Vb2=0V, and Vb3 = 0V ---- </w:t>
      </w:r>
      <w:proofErr w:type="spellStart"/>
      <w:r>
        <w:t>Vout</w:t>
      </w:r>
      <w:proofErr w:type="spellEnd"/>
      <w:r>
        <w:t xml:space="preserve"> = (5/</w:t>
      </w:r>
      <w:proofErr w:type="gramStart"/>
      <w:r>
        <w:t>16)+(</w:t>
      </w:r>
      <w:proofErr w:type="gramEnd"/>
      <w:r>
        <w:t>0/8)+(0/4)+(0/2) = 0.3125V.</w:t>
      </w:r>
    </w:p>
    <w:p w14:paraId="09A3C538" w14:textId="3E2ABED1" w:rsidR="00484AD1" w:rsidRDefault="00307D64" w:rsidP="001250A1">
      <w:r>
        <w:t>Tho</w:t>
      </w:r>
      <w:r w:rsidR="00484AD1">
        <w:t>se voltage values will occur at a count of 0x01 = 0001 ---- decimal equivalent = 1.</w:t>
      </w:r>
    </w:p>
    <w:p w14:paraId="5F58AA2D" w14:textId="77777777" w:rsidR="00240085" w:rsidRDefault="00240085" w:rsidP="001250A1"/>
    <w:p w14:paraId="045A18A9" w14:textId="411871EB" w:rsidR="004130A4" w:rsidRDefault="006D2C85" w:rsidP="001250A1">
      <w:r>
        <w:t xml:space="preserve">Calculate and </w:t>
      </w:r>
      <w:r w:rsidR="004130A4">
        <w:t xml:space="preserve">Record the Theoretical </w:t>
      </w:r>
      <w:proofErr w:type="spellStart"/>
      <w:r w:rsidR="004130A4">
        <w:t>Vout</w:t>
      </w:r>
      <w:proofErr w:type="spellEnd"/>
      <w:r w:rsidR="004130A4">
        <w:t xml:space="preserve"> value in the table below:</w:t>
      </w:r>
    </w:p>
    <w:p w14:paraId="0F70CC83" w14:textId="77777777" w:rsidR="004130A4" w:rsidRDefault="004130A4" w:rsidP="001250A1"/>
    <w:tbl>
      <w:tblPr>
        <w:tblW w:w="6260" w:type="dxa"/>
        <w:tblLook w:val="04A0" w:firstRow="1" w:lastRow="0" w:firstColumn="1" w:lastColumn="0" w:noHBand="0" w:noVBand="1"/>
      </w:tblPr>
      <w:tblGrid>
        <w:gridCol w:w="1162"/>
        <w:gridCol w:w="1000"/>
        <w:gridCol w:w="1000"/>
        <w:gridCol w:w="1000"/>
        <w:gridCol w:w="1000"/>
        <w:gridCol w:w="1260"/>
      </w:tblGrid>
      <w:tr w:rsidR="007A2CCB" w:rsidRPr="007A2CCB" w14:paraId="735C8513" w14:textId="77777777" w:rsidTr="007A2CCB">
        <w:trPr>
          <w:trHeight w:val="864"/>
        </w:trPr>
        <w:tc>
          <w:tcPr>
            <w:tcW w:w="10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626B25" w14:textId="77777777" w:rsidR="007A2CCB" w:rsidRPr="007A2CCB" w:rsidRDefault="007A2CCB" w:rsidP="007A2CCB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decimal equivalent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55510" w14:textId="77777777" w:rsidR="007A2CCB" w:rsidRPr="007A2CCB" w:rsidRDefault="007A2CCB" w:rsidP="007A2CCB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bit0 (</w:t>
            </w:r>
            <w:proofErr w:type="spellStart"/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lsb</w:t>
            </w:r>
            <w:proofErr w:type="spellEnd"/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)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D32EF" w14:textId="77777777" w:rsidR="007A2CCB" w:rsidRPr="007A2CCB" w:rsidRDefault="007A2CCB" w:rsidP="007A2CCB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bit1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7D8CA" w14:textId="77777777" w:rsidR="007A2CCB" w:rsidRPr="007A2CCB" w:rsidRDefault="007A2CCB" w:rsidP="007A2CCB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bit2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46851" w14:textId="77777777" w:rsidR="007A2CCB" w:rsidRPr="007A2CCB" w:rsidRDefault="007A2CCB" w:rsidP="007A2CCB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bit3 (</w:t>
            </w:r>
            <w:proofErr w:type="spellStart"/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msb</w:t>
            </w:r>
            <w:proofErr w:type="spellEnd"/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)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D2C857" w14:textId="77777777" w:rsidR="007A2CCB" w:rsidRPr="007A2CCB" w:rsidRDefault="007A2CCB" w:rsidP="007A2CCB">
            <w:pPr>
              <w:widowControl/>
              <w:suppressAutoHyphens w:val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proofErr w:type="gramStart"/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 xml:space="preserve">Theoretical  </w:t>
            </w:r>
            <w:proofErr w:type="spellStart"/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Vout</w:t>
            </w:r>
            <w:proofErr w:type="spellEnd"/>
            <w:proofErr w:type="gramEnd"/>
          </w:p>
        </w:tc>
      </w:tr>
      <w:tr w:rsidR="007A2CCB" w:rsidRPr="007A2CCB" w14:paraId="36C1A433" w14:textId="77777777" w:rsidTr="007A2CCB">
        <w:trPr>
          <w:trHeight w:val="288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A1114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E0AC0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F4377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BEC4C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4DEB3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20509F" w14:textId="5F99113E" w:rsidR="007A2CCB" w:rsidRPr="007A2CCB" w:rsidRDefault="00067086" w:rsidP="007A2CCB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</w:tr>
      <w:tr w:rsidR="007A2CCB" w:rsidRPr="007A2CCB" w14:paraId="3298240E" w14:textId="77777777" w:rsidTr="007A2CCB">
        <w:trPr>
          <w:trHeight w:val="288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51A76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4E3DA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60ADE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BDD55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6FB4A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533800" w14:textId="5CB9D123" w:rsidR="007A2CCB" w:rsidRPr="007A2CCB" w:rsidRDefault="00067086" w:rsidP="007A2CCB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0.312</w:t>
            </w:r>
          </w:p>
        </w:tc>
      </w:tr>
      <w:tr w:rsidR="007A2CCB" w:rsidRPr="007A2CCB" w14:paraId="5F095331" w14:textId="77777777" w:rsidTr="007A2CCB">
        <w:trPr>
          <w:trHeight w:val="288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BEE94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C4DCE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1877F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7B455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DE643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F779D3" w14:textId="74EAB3DE" w:rsidR="007A2CCB" w:rsidRPr="007A2CCB" w:rsidRDefault="009E5308" w:rsidP="007A2CCB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0.625</w:t>
            </w:r>
          </w:p>
        </w:tc>
      </w:tr>
      <w:tr w:rsidR="007A2CCB" w:rsidRPr="007A2CCB" w14:paraId="1101F2E3" w14:textId="77777777" w:rsidTr="007A2CCB">
        <w:trPr>
          <w:trHeight w:val="288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959D8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85B2E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ED7E4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D1A0D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D1E7D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B7A356" w14:textId="22468C15" w:rsidR="007A2CCB" w:rsidRPr="007A2CCB" w:rsidRDefault="009E5308" w:rsidP="007A2CCB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0.937</w:t>
            </w:r>
          </w:p>
        </w:tc>
      </w:tr>
      <w:tr w:rsidR="007A2CCB" w:rsidRPr="007A2CCB" w14:paraId="0FF0DF5D" w14:textId="77777777" w:rsidTr="007A2CCB">
        <w:trPr>
          <w:trHeight w:val="288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F9D5F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5141D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164C5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390F0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C29F1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F1EBD3" w14:textId="2766CA7E" w:rsidR="007A2CCB" w:rsidRPr="007A2CCB" w:rsidRDefault="009E5308" w:rsidP="007A2CCB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1.25</w:t>
            </w:r>
          </w:p>
        </w:tc>
      </w:tr>
      <w:tr w:rsidR="007A2CCB" w:rsidRPr="007A2CCB" w14:paraId="319FA9AB" w14:textId="77777777" w:rsidTr="007A2CCB">
        <w:trPr>
          <w:trHeight w:val="288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5A0DE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93353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2C65A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0444F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96DD5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6743C5" w14:textId="476E959F" w:rsidR="007A2CCB" w:rsidRPr="007A2CCB" w:rsidRDefault="009E5308" w:rsidP="007A2CCB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1.56</w:t>
            </w:r>
          </w:p>
        </w:tc>
      </w:tr>
      <w:tr w:rsidR="007A2CCB" w:rsidRPr="007A2CCB" w14:paraId="38EB6703" w14:textId="77777777" w:rsidTr="007A2CCB">
        <w:trPr>
          <w:trHeight w:val="288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CDB70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6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B3B1F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7C92A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D0CE0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3C530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E0BE25" w14:textId="7594CFFF" w:rsidR="007A2CCB" w:rsidRPr="007A2CCB" w:rsidRDefault="009E5308" w:rsidP="007A2CCB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1.87</w:t>
            </w:r>
          </w:p>
        </w:tc>
      </w:tr>
      <w:tr w:rsidR="007A2CCB" w:rsidRPr="007A2CCB" w14:paraId="7D6A8579" w14:textId="77777777" w:rsidTr="007A2CCB">
        <w:trPr>
          <w:trHeight w:val="288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BA233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A5CA3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0B872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0E873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24126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C9F937" w14:textId="7D461999" w:rsidR="007A2CCB" w:rsidRPr="007A2CCB" w:rsidRDefault="009E5308" w:rsidP="007A2CCB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2.18</w:t>
            </w:r>
          </w:p>
        </w:tc>
      </w:tr>
      <w:tr w:rsidR="007A2CCB" w:rsidRPr="007A2CCB" w14:paraId="5E0F7DD0" w14:textId="77777777" w:rsidTr="007A2CCB">
        <w:trPr>
          <w:trHeight w:val="288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F72A2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D9E78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557E8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A31EE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A3859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6093B6" w14:textId="096C8AD9" w:rsidR="007A2CCB" w:rsidRPr="007A2CCB" w:rsidRDefault="009E5308" w:rsidP="007A2CCB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2.5</w:t>
            </w:r>
          </w:p>
        </w:tc>
      </w:tr>
      <w:tr w:rsidR="007A2CCB" w:rsidRPr="007A2CCB" w14:paraId="3C29DBC7" w14:textId="77777777" w:rsidTr="007A2CCB">
        <w:trPr>
          <w:trHeight w:val="288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A8675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4ED94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B0DA5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76CB3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1EF4F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669333" w14:textId="186996ED" w:rsidR="007A2CCB" w:rsidRPr="007A2CCB" w:rsidRDefault="003F2772" w:rsidP="007A2CCB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2.81</w:t>
            </w:r>
          </w:p>
        </w:tc>
      </w:tr>
      <w:tr w:rsidR="007A2CCB" w:rsidRPr="007A2CCB" w14:paraId="6C5749B3" w14:textId="77777777" w:rsidTr="007A2CCB">
        <w:trPr>
          <w:trHeight w:val="288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12960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D17AC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20C7C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5B335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8E100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BCBACF" w14:textId="5175BE41" w:rsidR="007A2CCB" w:rsidRPr="007A2CCB" w:rsidRDefault="003F2772" w:rsidP="007A2CCB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3.12</w:t>
            </w:r>
          </w:p>
        </w:tc>
      </w:tr>
      <w:tr w:rsidR="007A2CCB" w:rsidRPr="007A2CCB" w14:paraId="37E002E0" w14:textId="77777777" w:rsidTr="007A2CCB">
        <w:trPr>
          <w:trHeight w:val="288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34233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F8733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2A64A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23AE7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A777A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C648B5" w14:textId="1F246201" w:rsidR="007A2CCB" w:rsidRPr="007A2CCB" w:rsidRDefault="003F2772" w:rsidP="007A2CCB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3.43</w:t>
            </w:r>
          </w:p>
        </w:tc>
      </w:tr>
      <w:tr w:rsidR="007A2CCB" w:rsidRPr="007A2CCB" w14:paraId="0695E468" w14:textId="77777777" w:rsidTr="007A2CCB">
        <w:trPr>
          <w:trHeight w:val="288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B0AEA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E8E0C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C3070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AF682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F8716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BE10C3" w14:textId="11463A11" w:rsidR="007A2CCB" w:rsidRPr="007A2CCB" w:rsidRDefault="003F2772" w:rsidP="007A2CCB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3.75</w:t>
            </w:r>
          </w:p>
        </w:tc>
      </w:tr>
      <w:tr w:rsidR="007A2CCB" w:rsidRPr="007A2CCB" w14:paraId="189800EA" w14:textId="77777777" w:rsidTr="007A2CCB">
        <w:trPr>
          <w:trHeight w:val="288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81BE9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380FB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7CDA9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9BA3D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A9AF0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E6CECB" w14:textId="1D194D6F" w:rsidR="007A2CCB" w:rsidRPr="007A2CCB" w:rsidRDefault="003F2772" w:rsidP="007A2CCB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4.06</w:t>
            </w:r>
          </w:p>
        </w:tc>
      </w:tr>
      <w:tr w:rsidR="007A2CCB" w:rsidRPr="007A2CCB" w14:paraId="3E2701E7" w14:textId="77777777" w:rsidTr="007A2CCB">
        <w:trPr>
          <w:trHeight w:val="288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7C935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EB293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56D58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0AECB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E9C2D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2A630E" w14:textId="01CBA18E" w:rsidR="007A2CCB" w:rsidRPr="007A2CCB" w:rsidRDefault="003F2772" w:rsidP="007A2CCB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4.37</w:t>
            </w:r>
            <w:r w:rsidR="007A2CCB"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 </w:t>
            </w:r>
          </w:p>
        </w:tc>
      </w:tr>
      <w:tr w:rsidR="007A2CCB" w:rsidRPr="007A2CCB" w14:paraId="3B0A7F9C" w14:textId="77777777" w:rsidTr="007A2CCB">
        <w:trPr>
          <w:trHeight w:val="294"/>
        </w:trPr>
        <w:tc>
          <w:tcPr>
            <w:tcW w:w="10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0D162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D8DF7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C3630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7BA23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C9D5F" w14:textId="77777777" w:rsidR="007A2CCB" w:rsidRPr="007A2CCB" w:rsidRDefault="007A2CCB" w:rsidP="007A2CCB">
            <w:pPr>
              <w:widowControl/>
              <w:suppressAutoHyphens w:val="0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 w:rsidRPr="007A2CCB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0DF206" w14:textId="375FEF04" w:rsidR="007A2CCB" w:rsidRPr="007A2CCB" w:rsidRDefault="003F2772" w:rsidP="007A2CCB">
            <w:pPr>
              <w:widowControl/>
              <w:suppressAutoHyphens w:val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US" w:bidi="ar-SA"/>
              </w:rPr>
              <w:t>4.68</w:t>
            </w:r>
          </w:p>
        </w:tc>
      </w:tr>
    </w:tbl>
    <w:p w14:paraId="1CCE5CB0" w14:textId="77777777" w:rsidR="007A2CCB" w:rsidRDefault="007A2CCB" w:rsidP="001250A1"/>
    <w:p w14:paraId="33C69DAF" w14:textId="77777777" w:rsidR="007A2CCB" w:rsidRDefault="007A2CCB" w:rsidP="001250A1"/>
    <w:p w14:paraId="659C22EE" w14:textId="79AB754F" w:rsidR="007A2CCB" w:rsidRDefault="004130A4" w:rsidP="001250A1">
      <w:r>
        <w:t xml:space="preserve">Plot the Observed </w:t>
      </w:r>
      <w:proofErr w:type="spellStart"/>
      <w:r>
        <w:t>Vout</w:t>
      </w:r>
      <w:proofErr w:type="spellEnd"/>
      <w:r>
        <w:t xml:space="preserve"> versus the decimal equivalent of the number input into the DAC (I suggest using Excel). Do a linear fit to the </w:t>
      </w:r>
      <w:r w:rsidR="00484AD1">
        <w:t xml:space="preserve">Observed </w:t>
      </w:r>
      <w:proofErr w:type="spellStart"/>
      <w:r w:rsidR="00484AD1">
        <w:t>Vout</w:t>
      </w:r>
      <w:proofErr w:type="spellEnd"/>
      <w:r w:rsidR="00484AD1">
        <w:t xml:space="preserve"> </w:t>
      </w:r>
      <w:r>
        <w:t xml:space="preserve">data points displaying the equation and R^2 value on the graph. Next, plot the Theoretical </w:t>
      </w:r>
      <w:proofErr w:type="spellStart"/>
      <w:r>
        <w:t>Vout</w:t>
      </w:r>
      <w:proofErr w:type="spellEnd"/>
      <w:r>
        <w:t xml:space="preserve"> values that you calculated on the same graph. Use different colors fo</w:t>
      </w:r>
      <w:r w:rsidR="009C11B1">
        <w:t>r the two different data sets (</w:t>
      </w:r>
      <w:r>
        <w:t xml:space="preserve">the Observed versus the Theoretical). Do the two sets of data match or </w:t>
      </w:r>
      <w:proofErr w:type="gramStart"/>
      <w:r>
        <w:t>not?</w:t>
      </w:r>
      <w:r w:rsidR="009C11B1">
        <w:t>_</w:t>
      </w:r>
      <w:proofErr w:type="gramEnd"/>
      <w:r w:rsidR="00C73DC0">
        <w:t xml:space="preserve"> not perfectly because of variation with resistors and voltage.</w:t>
      </w:r>
    </w:p>
    <w:p w14:paraId="31F4F4EE" w14:textId="77777777" w:rsidR="004130A4" w:rsidRDefault="004130A4" w:rsidP="001250A1"/>
    <w:p w14:paraId="1D651A97" w14:textId="77777777" w:rsidR="00240085" w:rsidRDefault="00240085" w:rsidP="001250A1"/>
    <w:p w14:paraId="4AB9DB50" w14:textId="77777777" w:rsidR="00240085" w:rsidRDefault="00240085" w:rsidP="001250A1"/>
    <w:p w14:paraId="571F5857" w14:textId="77777777" w:rsidR="00240085" w:rsidRDefault="00240085" w:rsidP="001250A1"/>
    <w:p w14:paraId="688CD7FF" w14:textId="77777777" w:rsidR="00240085" w:rsidRDefault="00240085" w:rsidP="001250A1"/>
    <w:p w14:paraId="7E473C08" w14:textId="77777777" w:rsidR="004130A4" w:rsidRDefault="004130A4" w:rsidP="001250A1">
      <w:r>
        <w:t xml:space="preserve">See the plots of the Observed and Theoretical </w:t>
      </w:r>
      <w:proofErr w:type="spellStart"/>
      <w:r>
        <w:t>Vouts</w:t>
      </w:r>
      <w:proofErr w:type="spellEnd"/>
      <w:r>
        <w:t xml:space="preserve"> that I obtained in the flowing graph</w:t>
      </w:r>
      <w:r w:rsidR="004E614A">
        <w:t>.</w:t>
      </w:r>
    </w:p>
    <w:p w14:paraId="0DD6FC6A" w14:textId="77777777" w:rsidR="00240085" w:rsidRDefault="00240085" w:rsidP="001250A1"/>
    <w:p w14:paraId="0B9E2B94" w14:textId="77777777" w:rsidR="004130A4" w:rsidRDefault="004130A4" w:rsidP="001250A1">
      <w:r>
        <w:rPr>
          <w:noProof/>
          <w:lang w:eastAsia="en-US" w:bidi="ar-SA"/>
        </w:rPr>
        <w:drawing>
          <wp:inline distT="0" distB="0" distL="0" distR="0" wp14:anchorId="449D8695" wp14:editId="6A40DAFE">
            <wp:extent cx="6785456" cy="5418917"/>
            <wp:effectExtent l="0" t="0" r="15875" b="10795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DFA81AA" w14:textId="77777777" w:rsidR="004130A4" w:rsidRDefault="004130A4" w:rsidP="001250A1"/>
    <w:p w14:paraId="1E4D39BE" w14:textId="77777777" w:rsidR="004130A4" w:rsidRDefault="004130A4" w:rsidP="001250A1"/>
    <w:p w14:paraId="13ACDF7B" w14:textId="77777777" w:rsidR="004130A4" w:rsidRDefault="004130A4" w:rsidP="001250A1"/>
    <w:p w14:paraId="6A0620A9" w14:textId="01D0E8B6" w:rsidR="001250A1" w:rsidRDefault="001250A1" w:rsidP="001250A1">
      <w:r>
        <w:t xml:space="preserve">Be sure your source code </w:t>
      </w:r>
      <w:r w:rsidR="00561BB8">
        <w:t xml:space="preserve">complies with </w:t>
      </w:r>
      <w:r w:rsidR="00CB6DD6">
        <w:t xml:space="preserve">the CSET coding standard. </w:t>
      </w:r>
      <w:r w:rsidR="00561BB8">
        <w:t>D</w:t>
      </w:r>
      <w:r>
        <w:t>emo yo</w:t>
      </w:r>
      <w:r w:rsidR="00E8559F">
        <w:t>ur project to the lab instructor</w:t>
      </w:r>
      <w:r w:rsidR="009C11B1">
        <w:t>. He</w:t>
      </w:r>
      <w:r>
        <w:t xml:space="preserve"> will sign </w:t>
      </w:r>
      <w:r w:rsidR="00561BB8">
        <w:t>you off on the check off sheet.</w:t>
      </w:r>
      <w:r w:rsidR="00E8559F">
        <w:t xml:space="preserve"> </w:t>
      </w:r>
      <w:r w:rsidR="00561BB8">
        <w:t xml:space="preserve">Next </w:t>
      </w:r>
      <w:r w:rsidR="00E8559F">
        <w:t>upload a digital copy</w:t>
      </w:r>
      <w:r w:rsidR="00561BB8">
        <w:t xml:space="preserve"> of your project</w:t>
      </w:r>
      <w:r w:rsidR="00484AD1">
        <w:t xml:space="preserve"> (</w:t>
      </w:r>
      <w:proofErr w:type="spellStart"/>
      <w:r w:rsidR="00484AD1">
        <w:t>main.c</w:t>
      </w:r>
      <w:proofErr w:type="spellEnd"/>
      <w:r w:rsidR="00484AD1">
        <w:t xml:space="preserve"> and </w:t>
      </w:r>
      <w:proofErr w:type="spellStart"/>
      <w:r w:rsidR="00484AD1">
        <w:t>define.h</w:t>
      </w:r>
      <w:proofErr w:type="spellEnd"/>
      <w:r w:rsidR="00484AD1">
        <w:t>)</w:t>
      </w:r>
      <w:r w:rsidR="004130A4">
        <w:t>, the lab handout Word Document and your graph</w:t>
      </w:r>
      <w:r w:rsidR="00E8559F">
        <w:t xml:space="preserve"> onto the </w:t>
      </w:r>
      <w:r w:rsidR="00CB6DD6">
        <w:t>canvas</w:t>
      </w:r>
      <w:r w:rsidR="00E8559F">
        <w:t xml:space="preserve"> site</w:t>
      </w:r>
      <w:r w:rsidR="00C46C4D">
        <w:t>.</w:t>
      </w:r>
      <w:r w:rsidR="00D5745A">
        <w:t xml:space="preserve"> </w:t>
      </w:r>
    </w:p>
    <w:p w14:paraId="3F0C1072" w14:textId="4CDFB31D" w:rsidR="00484AD1" w:rsidRDefault="00484AD1" w:rsidP="001250A1"/>
    <w:p w14:paraId="3CE7473D" w14:textId="4A983360" w:rsidR="00484AD1" w:rsidRPr="006574F5" w:rsidRDefault="00307D64" w:rsidP="001250A1">
      <w:r>
        <w:rPr>
          <w:b/>
        </w:rPr>
        <w:t>Part 3 Signo</w:t>
      </w:r>
      <w:r w:rsidR="00484AD1" w:rsidRPr="00484AD1">
        <w:rPr>
          <w:b/>
        </w:rPr>
        <w:t>ff</w:t>
      </w:r>
      <w:r w:rsidR="00484AD1">
        <w:t>____________</w:t>
      </w:r>
      <w:r w:rsidR="00C73DC0">
        <w:t>1.414</w:t>
      </w:r>
      <w:r w:rsidR="00484AD1">
        <w:t>_____________________</w:t>
      </w:r>
    </w:p>
    <w:p w14:paraId="081FEF54" w14:textId="77777777" w:rsidR="001250A1" w:rsidRDefault="001250A1" w:rsidP="001250A1"/>
    <w:p w14:paraId="4C2D2DA0" w14:textId="77777777" w:rsidR="008759A0" w:rsidRDefault="008759A0" w:rsidP="001250A1"/>
    <w:p w14:paraId="7C3C313B" w14:textId="77777777" w:rsidR="008759A0" w:rsidRDefault="008759A0" w:rsidP="001250A1"/>
    <w:p w14:paraId="2C39AA08" w14:textId="77777777" w:rsidR="008759A0" w:rsidRDefault="008759A0" w:rsidP="001250A1"/>
    <w:p w14:paraId="3B3CC9A7" w14:textId="77777777" w:rsidR="008759A0" w:rsidRDefault="008759A0" w:rsidP="001250A1"/>
    <w:p w14:paraId="2610CFDB" w14:textId="77777777" w:rsidR="008759A0" w:rsidRDefault="008759A0" w:rsidP="001250A1"/>
    <w:p w14:paraId="6E02C345" w14:textId="77777777" w:rsidR="008759A0" w:rsidRDefault="008759A0" w:rsidP="001250A1"/>
    <w:p w14:paraId="7B0A2F8A" w14:textId="77777777" w:rsidR="008759A0" w:rsidRDefault="008759A0" w:rsidP="001250A1"/>
    <w:p w14:paraId="50CEBC8A" w14:textId="77777777" w:rsidR="008759A0" w:rsidRDefault="008759A0" w:rsidP="001250A1"/>
    <w:p w14:paraId="2623DA45" w14:textId="77777777" w:rsidR="008759A0" w:rsidRDefault="008759A0" w:rsidP="001250A1"/>
    <w:p w14:paraId="48793E44" w14:textId="77777777" w:rsidR="008759A0" w:rsidRDefault="008759A0" w:rsidP="001250A1"/>
    <w:p w14:paraId="6E568F31" w14:textId="77777777" w:rsidR="008759A0" w:rsidRDefault="008759A0" w:rsidP="001250A1"/>
    <w:p w14:paraId="09C03880" w14:textId="77777777" w:rsidR="008759A0" w:rsidRDefault="008759A0" w:rsidP="001250A1"/>
    <w:p w14:paraId="2E4436FB" w14:textId="77777777" w:rsidR="008759A0" w:rsidRDefault="008759A0" w:rsidP="001250A1"/>
    <w:p w14:paraId="09FE02AB" w14:textId="77777777" w:rsidR="008759A0" w:rsidRDefault="008759A0" w:rsidP="001250A1"/>
    <w:p w14:paraId="70B91889" w14:textId="77777777" w:rsidR="008759A0" w:rsidRDefault="008759A0" w:rsidP="001250A1"/>
    <w:p w14:paraId="07EF2560" w14:textId="77777777" w:rsidR="008759A0" w:rsidRDefault="008759A0" w:rsidP="001250A1"/>
    <w:p w14:paraId="7C799309" w14:textId="77777777" w:rsidR="008759A0" w:rsidRDefault="008759A0" w:rsidP="001250A1"/>
    <w:p w14:paraId="5F0AC531" w14:textId="77777777" w:rsidR="008759A0" w:rsidRDefault="008759A0" w:rsidP="001250A1"/>
    <w:p w14:paraId="3B3BCBA2" w14:textId="77777777" w:rsidR="008759A0" w:rsidRDefault="008759A0" w:rsidP="001250A1"/>
    <w:p w14:paraId="7FFFCFBA" w14:textId="77777777" w:rsidR="008759A0" w:rsidRDefault="008759A0" w:rsidP="001250A1"/>
    <w:p w14:paraId="13D11686" w14:textId="77777777" w:rsidR="008759A0" w:rsidRDefault="008759A0" w:rsidP="001250A1"/>
    <w:p w14:paraId="5759C136" w14:textId="77777777" w:rsidR="008759A0" w:rsidRPr="001250A1" w:rsidRDefault="008759A0" w:rsidP="001250A1"/>
    <w:sectPr w:rsidR="008759A0" w:rsidRPr="001250A1" w:rsidSect="008759A0">
      <w:pgSz w:w="15840" w:h="12240" w:orient="landscape"/>
      <w:pgMar w:top="1134" w:right="1134" w:bottom="1134" w:left="1134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28783" w14:textId="77777777" w:rsidR="00C52C16" w:rsidRDefault="00C52C16" w:rsidP="008759A0">
      <w:r>
        <w:separator/>
      </w:r>
    </w:p>
  </w:endnote>
  <w:endnote w:type="continuationSeparator" w:id="0">
    <w:p w14:paraId="7B6BD127" w14:textId="77777777" w:rsidR="00C52C16" w:rsidRDefault="00C52C16" w:rsidP="00875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Lohit Devanagari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erif">
    <w:altName w:val="Microsoft Sans Serif"/>
    <w:charset w:val="00"/>
    <w:family w:val="roman"/>
    <w:pitch w:val="variable"/>
    <w:sig w:usb0="E0000AFF" w:usb1="500078FF" w:usb2="00000021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968FF" w14:textId="77777777" w:rsidR="00C52C16" w:rsidRDefault="00C52C16" w:rsidP="008759A0">
      <w:r>
        <w:separator/>
      </w:r>
    </w:p>
  </w:footnote>
  <w:footnote w:type="continuationSeparator" w:id="0">
    <w:p w14:paraId="12CE240B" w14:textId="77777777" w:rsidR="00C52C16" w:rsidRDefault="00C52C16" w:rsidP="008759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7DDC3FE3"/>
    <w:multiLevelType w:val="hybridMultilevel"/>
    <w:tmpl w:val="643263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50A1"/>
    <w:rsid w:val="00014F05"/>
    <w:rsid w:val="00067086"/>
    <w:rsid w:val="000B6E92"/>
    <w:rsid w:val="001250A1"/>
    <w:rsid w:val="001351EB"/>
    <w:rsid w:val="00146CED"/>
    <w:rsid w:val="001676B3"/>
    <w:rsid w:val="00211D40"/>
    <w:rsid w:val="00237767"/>
    <w:rsid w:val="00240085"/>
    <w:rsid w:val="002D5B09"/>
    <w:rsid w:val="00307D64"/>
    <w:rsid w:val="003351D7"/>
    <w:rsid w:val="00336088"/>
    <w:rsid w:val="003525BB"/>
    <w:rsid w:val="003738F8"/>
    <w:rsid w:val="003840D6"/>
    <w:rsid w:val="003D22BC"/>
    <w:rsid w:val="003F2772"/>
    <w:rsid w:val="004130A4"/>
    <w:rsid w:val="00483052"/>
    <w:rsid w:val="00484AD1"/>
    <w:rsid w:val="004C66E1"/>
    <w:rsid w:val="004D2C66"/>
    <w:rsid w:val="004E614A"/>
    <w:rsid w:val="004E6BE0"/>
    <w:rsid w:val="005367F4"/>
    <w:rsid w:val="00561BB8"/>
    <w:rsid w:val="005F3B54"/>
    <w:rsid w:val="006875FE"/>
    <w:rsid w:val="006917B9"/>
    <w:rsid w:val="006D2C85"/>
    <w:rsid w:val="006F08B1"/>
    <w:rsid w:val="007617F4"/>
    <w:rsid w:val="007A2CCB"/>
    <w:rsid w:val="007F234F"/>
    <w:rsid w:val="008759A0"/>
    <w:rsid w:val="008C6307"/>
    <w:rsid w:val="008F5827"/>
    <w:rsid w:val="00936BFF"/>
    <w:rsid w:val="00955049"/>
    <w:rsid w:val="0096521C"/>
    <w:rsid w:val="009A4446"/>
    <w:rsid w:val="009C11B1"/>
    <w:rsid w:val="009E5308"/>
    <w:rsid w:val="009F59FF"/>
    <w:rsid w:val="00AA08D5"/>
    <w:rsid w:val="00AF4230"/>
    <w:rsid w:val="00B100AD"/>
    <w:rsid w:val="00B74E41"/>
    <w:rsid w:val="00BE42C1"/>
    <w:rsid w:val="00C2082B"/>
    <w:rsid w:val="00C34442"/>
    <w:rsid w:val="00C44066"/>
    <w:rsid w:val="00C46C4D"/>
    <w:rsid w:val="00C5204F"/>
    <w:rsid w:val="00C52C16"/>
    <w:rsid w:val="00C73DC0"/>
    <w:rsid w:val="00CA44AC"/>
    <w:rsid w:val="00CB6DD6"/>
    <w:rsid w:val="00D24F6E"/>
    <w:rsid w:val="00D32A14"/>
    <w:rsid w:val="00D5745A"/>
    <w:rsid w:val="00D90A65"/>
    <w:rsid w:val="00E445C0"/>
    <w:rsid w:val="00E456CF"/>
    <w:rsid w:val="00E75543"/>
    <w:rsid w:val="00E8559F"/>
    <w:rsid w:val="00F87CB7"/>
    <w:rsid w:val="00FB0CBA"/>
    <w:rsid w:val="00FB585B"/>
    <w:rsid w:val="00FD7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5D2D960B"/>
  <w15:chartTrackingRefBased/>
  <w15:docId w15:val="{2A6E0E2E-7095-452E-9142-DD24BC866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eastAsia="DejaVu Sans" w:cs="Lohit Devanagari"/>
      <w:kern w:val="1"/>
      <w:sz w:val="24"/>
      <w:szCs w:val="24"/>
      <w:lang w:eastAsia="zh-CN" w:bidi="hi-IN"/>
    </w:rPr>
  </w:style>
  <w:style w:type="paragraph" w:styleId="Heading1">
    <w:name w:val="heading 1"/>
    <w:basedOn w:val="Heading"/>
    <w:next w:val="BodyText"/>
    <w:qFormat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hAnsi="Ari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TableContents">
    <w:name w:val="Table Contents"/>
    <w:basedOn w:val="Normal"/>
    <w:pPr>
      <w:suppressLineNumbers/>
    </w:pPr>
  </w:style>
  <w:style w:type="paragraph" w:styleId="ListParagraph">
    <w:name w:val="List Paragraph"/>
    <w:basedOn w:val="Normal"/>
    <w:uiPriority w:val="34"/>
    <w:qFormat/>
    <w:rsid w:val="001250A1"/>
    <w:pPr>
      <w:ind w:left="720"/>
      <w:contextualSpacing/>
    </w:pPr>
    <w:rPr>
      <w:rFonts w:cs="Mangal"/>
      <w:szCs w:val="21"/>
    </w:rPr>
  </w:style>
  <w:style w:type="character" w:customStyle="1" w:styleId="sc51">
    <w:name w:val="sc51"/>
    <w:basedOn w:val="DefaultParagraphFont"/>
    <w:rsid w:val="001250A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1250A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1250A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1250A1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1">
    <w:name w:val="sc11"/>
    <w:basedOn w:val="DefaultParagraphFont"/>
    <w:rsid w:val="001250A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DefaultParagraphFont"/>
    <w:rsid w:val="001250A1"/>
    <w:rPr>
      <w:rFonts w:ascii="Courier New" w:hAnsi="Courier New" w:cs="Courier New" w:hint="default"/>
      <w:color w:val="8000F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59A0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8759A0"/>
    <w:rPr>
      <w:rFonts w:eastAsia="DejaVu Sans" w:cs="Mangal"/>
      <w:kern w:val="1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8759A0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8759A0"/>
    <w:rPr>
      <w:rFonts w:eastAsia="DejaVu Sans" w:cs="Mangal"/>
      <w:kern w:val="1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0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8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7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8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5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7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35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8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3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1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everst\Documents\Custom%20Office%20Templates\Class%20Assignment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Output Voltage v Input Number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5.8042744656917888E-2"/>
          <c:y val="8.4968993978098359E-2"/>
          <c:w val="0.91769351907934582"/>
          <c:h val="0.83548576100979233"/>
        </c:manualLayout>
      </c:layout>
      <c:scatterChart>
        <c:scatterStyle val="lineMarker"/>
        <c:varyColors val="0"/>
        <c:ser>
          <c:idx val="0"/>
          <c:order val="0"/>
          <c:tx>
            <c:v>observed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-1.8915750915750915E-2"/>
                  <c:y val="0.54487957150459809"/>
                </c:manualLayout>
              </c:layout>
              <c:tx>
                <c:rich>
                  <a:bodyPr rot="0" spcFirstLastPara="1" vertOverflow="ellipsis" vert="horz" wrap="square" anchor="ctr" anchorCtr="1"/>
                  <a:lstStyle/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r>
                      <a:rPr lang="en-US" sz="1400" baseline="0"/>
                      <a:t>y = 0.3236x + 0.0974</a:t>
                    </a:r>
                    <a:br>
                      <a:rPr lang="en-US" sz="1400" baseline="0"/>
                    </a:br>
                    <a:r>
                      <a:rPr lang="en-US" sz="1400" baseline="0"/>
                      <a:t>R² = 0.9964</a:t>
                    </a:r>
                    <a:endParaRPr lang="en-US" sz="1400"/>
                  </a:p>
                </c:rich>
              </c:tx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Sheet1!$B$5:$B$20</c:f>
              <c:numCache>
                <c:formatCode>General</c:formatCode>
                <c:ptCount val="1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</c:numCache>
            </c:numRef>
          </c:xVal>
          <c:yVal>
            <c:numRef>
              <c:f>Sheet1!$D$5:$D$20</c:f>
              <c:numCache>
                <c:formatCode>General</c:formatCode>
                <c:ptCount val="16"/>
                <c:pt idx="0">
                  <c:v>0</c:v>
                </c:pt>
                <c:pt idx="1">
                  <c:v>0.31</c:v>
                </c:pt>
                <c:pt idx="2">
                  <c:v>0.63</c:v>
                </c:pt>
                <c:pt idx="3">
                  <c:v>0.95</c:v>
                </c:pt>
                <c:pt idx="4">
                  <c:v>1.26</c:v>
                </c:pt>
                <c:pt idx="5">
                  <c:v>1.57</c:v>
                </c:pt>
                <c:pt idx="6">
                  <c:v>1.89</c:v>
                </c:pt>
                <c:pt idx="7">
                  <c:v>2.21</c:v>
                </c:pt>
                <c:pt idx="8">
                  <c:v>2.52</c:v>
                </c:pt>
                <c:pt idx="9">
                  <c:v>2.83</c:v>
                </c:pt>
                <c:pt idx="10">
                  <c:v>3.15</c:v>
                </c:pt>
                <c:pt idx="11">
                  <c:v>3.46</c:v>
                </c:pt>
                <c:pt idx="12">
                  <c:v>3.78</c:v>
                </c:pt>
                <c:pt idx="13">
                  <c:v>4.09</c:v>
                </c:pt>
                <c:pt idx="14">
                  <c:v>4.41</c:v>
                </c:pt>
                <c:pt idx="15">
                  <c:v>4.7300000000000004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59D-4F8B-9526-BF22B8A099C6}"/>
            </c:ext>
          </c:extLst>
        </c:ser>
        <c:ser>
          <c:idx val="1"/>
          <c:order val="1"/>
          <c:tx>
            <c:v>theoretical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Sheet1!$B$5:$B$20</c:f>
              <c:numCache>
                <c:formatCode>General</c:formatCode>
                <c:ptCount val="1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</c:numCache>
            </c:numRef>
          </c:xVal>
          <c:yVal>
            <c:numRef>
              <c:f>Sheet1!$F$5:$F$20</c:f>
              <c:numCache>
                <c:formatCode>General</c:formatCode>
                <c:ptCount val="16"/>
                <c:pt idx="0">
                  <c:v>0</c:v>
                </c:pt>
                <c:pt idx="1">
                  <c:v>0.3125</c:v>
                </c:pt>
                <c:pt idx="2">
                  <c:v>0.625</c:v>
                </c:pt>
                <c:pt idx="3">
                  <c:v>0.9375</c:v>
                </c:pt>
                <c:pt idx="4">
                  <c:v>1.25</c:v>
                </c:pt>
                <c:pt idx="5">
                  <c:v>1.5625</c:v>
                </c:pt>
                <c:pt idx="6">
                  <c:v>1.875</c:v>
                </c:pt>
                <c:pt idx="7">
                  <c:v>2.1875</c:v>
                </c:pt>
                <c:pt idx="8">
                  <c:v>2.5</c:v>
                </c:pt>
                <c:pt idx="9">
                  <c:v>2.8125</c:v>
                </c:pt>
                <c:pt idx="10">
                  <c:v>3.125</c:v>
                </c:pt>
                <c:pt idx="11">
                  <c:v>3.4375</c:v>
                </c:pt>
                <c:pt idx="12">
                  <c:v>3.75</c:v>
                </c:pt>
                <c:pt idx="13">
                  <c:v>4.0625</c:v>
                </c:pt>
                <c:pt idx="14">
                  <c:v>4.375</c:v>
                </c:pt>
                <c:pt idx="15">
                  <c:v>4.6875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59D-4F8B-9526-BF22B8A099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0275816"/>
        <c:axId val="190271552"/>
      </c:scatterChart>
      <c:valAx>
        <c:axId val="190275816"/>
        <c:scaling>
          <c:orientation val="minMax"/>
          <c:max val="1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Input Number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0271552"/>
        <c:crosses val="autoZero"/>
        <c:crossBetween val="midCat"/>
      </c:valAx>
      <c:valAx>
        <c:axId val="190271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Output Voltage (V.)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027581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1994842952323266"/>
          <c:y val="0.51964700249688611"/>
          <c:w val="0.14856439098958785"/>
          <c:h val="0.1021997012892630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C2A4FF-56D5-43E6-B8B7-A133DE32F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Class Assignment</Template>
  <TotalTime>58</TotalTime>
  <Pages>10</Pages>
  <Words>959</Words>
  <Characters>5469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 Assignment</vt:lpstr>
    </vt:vector>
  </TitlesOfParts>
  <Company/>
  <LinksUpToDate>false</LinksUpToDate>
  <CharactersWithSpaces>6416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 Assignment</dc:title>
  <dc:subject/>
  <dc:creator>Troy Scevers</dc:creator>
  <cp:keywords/>
  <dc:description/>
  <cp:lastModifiedBy>Christopher Thomas</cp:lastModifiedBy>
  <cp:revision>2</cp:revision>
  <cp:lastPrinted>2017-04-10T03:28:00Z</cp:lastPrinted>
  <dcterms:created xsi:type="dcterms:W3CDTF">2022-04-06T00:27:00Z</dcterms:created>
  <dcterms:modified xsi:type="dcterms:W3CDTF">2022-04-06T00:27:00Z</dcterms:modified>
</cp:coreProperties>
</file>