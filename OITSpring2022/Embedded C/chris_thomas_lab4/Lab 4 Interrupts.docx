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9783A4D" w14:textId="77777777" w:rsidR="003724F1" w:rsidRDefault="006875FE">
      <w:pPr>
        <w:jc w:val="center"/>
        <w:rPr>
          <w:rFonts w:ascii="Liberation Serif" w:hAnsi="Liberation Serif"/>
          <w:sz w:val="28"/>
          <w:szCs w:val="28"/>
        </w:rPr>
      </w:pPr>
      <w:r>
        <w:rPr>
          <w:noProof/>
          <w:lang w:eastAsia="en-US" w:bidi="ar-SA"/>
        </w:rPr>
        <w:drawing>
          <wp:anchor distT="0" distB="0" distL="0" distR="0" simplePos="0" relativeHeight="251657728" behindDoc="0" locked="0" layoutInCell="1" allowOverlap="1" wp14:anchorId="5B1C8C49" wp14:editId="713EBA83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2678430" cy="542925"/>
            <wp:effectExtent l="0" t="0" r="762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542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19BBA" w14:textId="77777777" w:rsidR="003724F1" w:rsidRDefault="006875FE">
      <w:pPr>
        <w:jc w:val="center"/>
        <w:rPr>
          <w:rFonts w:ascii="Liberation Serif" w:hAnsi="Liberation Serif"/>
          <w:b/>
          <w:bCs/>
          <w:color w:val="003767"/>
          <w:sz w:val="28"/>
          <w:szCs w:val="28"/>
        </w:rPr>
      </w:pPr>
      <w:r>
        <w:rPr>
          <w:rFonts w:ascii="Liberation Serif" w:hAnsi="Liberation Serif"/>
          <w:b/>
          <w:bCs/>
          <w:color w:val="003767"/>
          <w:sz w:val="32"/>
          <w:szCs w:val="32"/>
        </w:rPr>
        <w:t>Computer Systems Engineering Technology</w:t>
      </w:r>
    </w:p>
    <w:p w14:paraId="7F9FFCDE" w14:textId="77777777" w:rsidR="003724F1" w:rsidRDefault="006875FE">
      <w:pPr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CST </w:t>
      </w:r>
      <w:r w:rsidR="007653F5">
        <w:rPr>
          <w:rFonts w:ascii="Liberation Serif" w:hAnsi="Liberation Serif"/>
          <w:b/>
          <w:bCs/>
          <w:color w:val="003767"/>
          <w:sz w:val="28"/>
          <w:szCs w:val="28"/>
        </w:rPr>
        <w:t>120</w:t>
      </w: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 </w:t>
      </w:r>
      <w:r w:rsidR="007653F5">
        <w:rPr>
          <w:rFonts w:ascii="Liberation Serif" w:hAnsi="Liberation Serif"/>
          <w:b/>
          <w:bCs/>
          <w:color w:val="003767"/>
          <w:sz w:val="28"/>
          <w:szCs w:val="28"/>
        </w:rPr>
        <w:t>–</w:t>
      </w: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 </w:t>
      </w:r>
      <w:r w:rsidR="007653F5">
        <w:rPr>
          <w:rFonts w:ascii="Liberation Serif" w:hAnsi="Liberation Serif"/>
          <w:b/>
          <w:bCs/>
          <w:color w:val="003767"/>
          <w:sz w:val="28"/>
          <w:szCs w:val="28"/>
        </w:rPr>
        <w:t>Embedded C Programming</w:t>
      </w:r>
    </w:p>
    <w:p w14:paraId="37B4C9BC" w14:textId="77777777" w:rsidR="003724F1" w:rsidRDefault="003724F1">
      <w:pPr>
        <w:jc w:val="center"/>
        <w:rPr>
          <w:rFonts w:ascii="Liberation Serif" w:hAnsi="Liberation Serif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85"/>
        <w:gridCol w:w="4987"/>
      </w:tblGrid>
      <w:tr w:rsidR="003724F1" w14:paraId="523BDC98" w14:textId="77777777">
        <w:tc>
          <w:tcPr>
            <w:tcW w:w="4985" w:type="dxa"/>
            <w:shd w:val="clear" w:color="auto" w:fill="auto"/>
          </w:tcPr>
          <w:p w14:paraId="2DABF928" w14:textId="77777777" w:rsidR="003724F1" w:rsidRDefault="00597460" w:rsidP="00597460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>Lab 04</w:t>
            </w:r>
            <w:r w:rsidR="007653F5">
              <w:rPr>
                <w:rFonts w:ascii="Liberation Serif" w:hAnsi="Liberation Serif"/>
                <w:sz w:val="28"/>
                <w:szCs w:val="28"/>
              </w:rPr>
              <w:t xml:space="preserve"> – </w:t>
            </w:r>
            <w:r>
              <w:rPr>
                <w:rFonts w:ascii="Liberation Serif" w:hAnsi="Liberation Serif"/>
                <w:sz w:val="28"/>
                <w:szCs w:val="28"/>
              </w:rPr>
              <w:t>Intro to Interrupts</w:t>
            </w:r>
          </w:p>
        </w:tc>
        <w:tc>
          <w:tcPr>
            <w:tcW w:w="4987" w:type="dxa"/>
            <w:shd w:val="clear" w:color="auto" w:fill="auto"/>
          </w:tcPr>
          <w:p w14:paraId="39822E6D" w14:textId="6CC551D5" w:rsidR="003724F1" w:rsidRDefault="006875FE">
            <w:pPr>
              <w:pStyle w:val="TableContents"/>
              <w:jc w:val="right"/>
            </w:pPr>
            <w:r>
              <w:rPr>
                <w:rFonts w:ascii="Liberation Serif" w:hAnsi="Liberation Serif"/>
                <w:sz w:val="28"/>
                <w:szCs w:val="28"/>
              </w:rPr>
              <w:t>Name</w:t>
            </w:r>
            <w:r w:rsidR="00887EA1">
              <w:rPr>
                <w:rFonts w:ascii="Liberation Serif" w:hAnsi="Liberation Serif"/>
                <w:sz w:val="28"/>
                <w:szCs w:val="28"/>
              </w:rPr>
              <w:t>: Chris Thomas</w:t>
            </w:r>
            <w:r>
              <w:rPr>
                <w:rFonts w:ascii="Liberation Serif" w:hAnsi="Liberation Serif"/>
                <w:sz w:val="28"/>
                <w:szCs w:val="28"/>
              </w:rPr>
              <w:t>_</w:t>
            </w:r>
          </w:p>
        </w:tc>
      </w:tr>
      <w:tr w:rsidR="003724F1" w14:paraId="12BB3EDD" w14:textId="77777777">
        <w:tc>
          <w:tcPr>
            <w:tcW w:w="4985" w:type="dxa"/>
            <w:shd w:val="clear" w:color="auto" w:fill="auto"/>
          </w:tcPr>
          <w:p w14:paraId="5D8A9A9E" w14:textId="77777777" w:rsidR="003724F1" w:rsidRDefault="003724F1">
            <w:pPr>
              <w:pStyle w:val="TableContents"/>
            </w:pPr>
          </w:p>
        </w:tc>
        <w:tc>
          <w:tcPr>
            <w:tcW w:w="4987" w:type="dxa"/>
            <w:shd w:val="clear" w:color="auto" w:fill="auto"/>
          </w:tcPr>
          <w:p w14:paraId="295A92B7" w14:textId="77777777" w:rsidR="005849F6" w:rsidRPr="005849F6" w:rsidRDefault="00206BF5" w:rsidP="00206BF5">
            <w:pPr>
              <w:pStyle w:val="TableContents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      </w:t>
            </w:r>
            <w:r w:rsidR="006875FE">
              <w:rPr>
                <w:rFonts w:ascii="Liberation Serif" w:hAnsi="Liberation Serif"/>
                <w:sz w:val="28"/>
                <w:szCs w:val="28"/>
              </w:rPr>
              <w:t xml:space="preserve">Due Date: </w:t>
            </w:r>
          </w:p>
        </w:tc>
      </w:tr>
      <w:tr w:rsidR="003724F1" w14:paraId="7E4AC6BB" w14:textId="77777777">
        <w:tc>
          <w:tcPr>
            <w:tcW w:w="9972" w:type="dxa"/>
            <w:gridSpan w:val="2"/>
            <w:shd w:val="clear" w:color="auto" w:fill="auto"/>
          </w:tcPr>
          <w:p w14:paraId="34676998" w14:textId="77777777" w:rsidR="003724F1" w:rsidRDefault="006875FE" w:rsidP="00206BF5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Instructor: </w:t>
            </w:r>
            <w:r w:rsidR="00206BF5">
              <w:rPr>
                <w:rFonts w:ascii="Liberation Serif" w:hAnsi="Liberation Serif"/>
                <w:sz w:val="28"/>
                <w:szCs w:val="28"/>
              </w:rPr>
              <w:t xml:space="preserve">G Drouant                                           </w:t>
            </w:r>
            <w:r w:rsidR="005849F6">
              <w:rPr>
                <w:rFonts w:ascii="Liberation Serif" w:hAnsi="Liberation Serif"/>
                <w:sz w:val="28"/>
                <w:szCs w:val="28"/>
              </w:rPr>
              <w:t xml:space="preserve">Turn in </w:t>
            </w:r>
            <w:r w:rsidR="00597460">
              <w:rPr>
                <w:rFonts w:ascii="Liberation Serif" w:hAnsi="Liberation Serif"/>
                <w:sz w:val="28"/>
                <w:szCs w:val="28"/>
              </w:rPr>
              <w:t>Wednesday (4/20</w:t>
            </w:r>
            <w:r w:rsidR="00206BF5">
              <w:rPr>
                <w:rFonts w:ascii="Liberation Serif" w:hAnsi="Liberation Serif"/>
                <w:sz w:val="28"/>
                <w:szCs w:val="28"/>
              </w:rPr>
              <w:t>)</w:t>
            </w:r>
            <w:r w:rsidR="005849F6">
              <w:rPr>
                <w:rFonts w:ascii="Liberation Serif" w:hAnsi="Liberation Serif"/>
                <w:sz w:val="28"/>
                <w:szCs w:val="28"/>
              </w:rPr>
              <w:t xml:space="preserve"> by </w:t>
            </w:r>
            <w:r w:rsidR="00206BF5">
              <w:rPr>
                <w:rFonts w:ascii="Liberation Serif" w:hAnsi="Liberation Serif"/>
                <w:sz w:val="28"/>
                <w:szCs w:val="28"/>
              </w:rPr>
              <w:t>11:59</w:t>
            </w:r>
            <w:r w:rsidR="005849F6">
              <w:rPr>
                <w:rFonts w:ascii="Liberation Serif" w:hAnsi="Liberation Serif"/>
                <w:sz w:val="28"/>
                <w:szCs w:val="28"/>
              </w:rPr>
              <w:t>pm</w:t>
            </w:r>
          </w:p>
        </w:tc>
      </w:tr>
      <w:tr w:rsidR="003724F1" w14:paraId="236DDABE" w14:textId="77777777">
        <w:tc>
          <w:tcPr>
            <w:tcW w:w="9972" w:type="dxa"/>
            <w:gridSpan w:val="2"/>
            <w:shd w:val="clear" w:color="auto" w:fill="auto"/>
          </w:tcPr>
          <w:p w14:paraId="15B6DDF6" w14:textId="77777777" w:rsidR="003724F1" w:rsidRDefault="006875FE" w:rsidP="005B6433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Possible Points: </w:t>
            </w:r>
            <w:r w:rsidR="005B6433">
              <w:rPr>
                <w:rFonts w:ascii="Liberation Serif" w:hAnsi="Liberation Serif"/>
                <w:sz w:val="28"/>
                <w:szCs w:val="28"/>
              </w:rPr>
              <w:t>100</w:t>
            </w:r>
          </w:p>
        </w:tc>
      </w:tr>
      <w:tr w:rsidR="005849F6" w14:paraId="2C5E0628" w14:textId="77777777">
        <w:tc>
          <w:tcPr>
            <w:tcW w:w="9972" w:type="dxa"/>
            <w:gridSpan w:val="2"/>
            <w:shd w:val="clear" w:color="auto" w:fill="auto"/>
          </w:tcPr>
          <w:p w14:paraId="486D8397" w14:textId="77777777" w:rsidR="005849F6" w:rsidRDefault="005849F6">
            <w:pPr>
              <w:pStyle w:val="TableContents"/>
              <w:rPr>
                <w:rFonts w:ascii="Liberation Serif" w:hAnsi="Liberation Serif"/>
                <w:sz w:val="28"/>
                <w:szCs w:val="28"/>
              </w:rPr>
            </w:pPr>
          </w:p>
        </w:tc>
      </w:tr>
    </w:tbl>
    <w:p w14:paraId="2E1EFF41" w14:textId="77777777" w:rsidR="00045808" w:rsidRPr="00B362A4" w:rsidRDefault="00B362A4" w:rsidP="00663799">
      <w:pPr>
        <w:pStyle w:val="Heading1"/>
        <w:numPr>
          <w:ilvl w:val="0"/>
          <w:numId w:val="0"/>
        </w:numPr>
        <w:rPr>
          <w:sz w:val="48"/>
          <w:szCs w:val="48"/>
          <w:u w:val="single"/>
        </w:rPr>
      </w:pPr>
      <w:r w:rsidRPr="00B362A4">
        <w:rPr>
          <w:sz w:val="48"/>
          <w:szCs w:val="48"/>
          <w:u w:val="single"/>
        </w:rPr>
        <w:t>Parts List</w:t>
      </w:r>
    </w:p>
    <w:p w14:paraId="76332877" w14:textId="77777777" w:rsidR="00045808" w:rsidRDefault="00E20053" w:rsidP="00045808">
      <w:pPr>
        <w:pStyle w:val="BodyText"/>
      </w:pPr>
      <w:r>
        <w:t>You will need:</w:t>
      </w:r>
    </w:p>
    <w:p w14:paraId="23A464DA" w14:textId="77777777" w:rsidR="00E20053" w:rsidRDefault="00483EA0" w:rsidP="00E20053">
      <w:pPr>
        <w:pStyle w:val="BodyText"/>
      </w:pPr>
      <w:r>
        <w:t>4– 1</w:t>
      </w:r>
      <w:r w:rsidR="00E20053">
        <w:t>K Resistors</w:t>
      </w:r>
    </w:p>
    <w:p w14:paraId="74BDD057" w14:textId="77777777" w:rsidR="00E20053" w:rsidRDefault="00E20053" w:rsidP="00E20053">
      <w:pPr>
        <w:pStyle w:val="BodyText"/>
      </w:pPr>
      <w:r>
        <w:t>1-Pushbutton Switch</w:t>
      </w:r>
    </w:p>
    <w:p w14:paraId="30EE8EF2" w14:textId="77777777" w:rsidR="00E20053" w:rsidRDefault="00E20053" w:rsidP="00E20053">
      <w:pPr>
        <w:pStyle w:val="BodyText"/>
      </w:pPr>
      <w:r>
        <w:t>1– Arduino UNO</w:t>
      </w:r>
    </w:p>
    <w:p w14:paraId="4AEE9EC6" w14:textId="77777777" w:rsidR="00E20053" w:rsidRDefault="00E20053" w:rsidP="00E20053">
      <w:pPr>
        <w:pStyle w:val="BodyText"/>
      </w:pPr>
      <w:r>
        <w:t>1-Protoboard</w:t>
      </w:r>
    </w:p>
    <w:p w14:paraId="3F4DE8FF" w14:textId="77777777" w:rsidR="00E20053" w:rsidRDefault="00E20053" w:rsidP="00E20053">
      <w:pPr>
        <w:pStyle w:val="BodyText"/>
      </w:pPr>
      <w:r>
        <w:t>Wires</w:t>
      </w:r>
    </w:p>
    <w:p w14:paraId="2AF05B06" w14:textId="77777777" w:rsidR="00663799" w:rsidRDefault="00663799" w:rsidP="00E20053">
      <w:pPr>
        <w:pStyle w:val="BodyText"/>
      </w:pPr>
    </w:p>
    <w:p w14:paraId="61E0CD98" w14:textId="77777777" w:rsidR="00663799" w:rsidRDefault="00663799" w:rsidP="00E20053">
      <w:pPr>
        <w:pStyle w:val="BodyText"/>
        <w:rPr>
          <w:b/>
          <w:sz w:val="48"/>
          <w:szCs w:val="48"/>
          <w:u w:val="single"/>
        </w:rPr>
      </w:pPr>
      <w:r w:rsidRPr="007918B0">
        <w:rPr>
          <w:b/>
          <w:sz w:val="48"/>
          <w:szCs w:val="48"/>
          <w:u w:val="single"/>
        </w:rPr>
        <w:t>Part 1</w:t>
      </w:r>
    </w:p>
    <w:p w14:paraId="083C26F3" w14:textId="77777777" w:rsidR="00597460" w:rsidRDefault="00597460" w:rsidP="00E20053">
      <w:pPr>
        <w:pStyle w:val="BodyText"/>
        <w:rPr>
          <w:kern w:val="28"/>
          <w:szCs w:val="28"/>
        </w:rPr>
      </w:pPr>
      <w:r w:rsidRPr="00597460">
        <w:rPr>
          <w:kern w:val="28"/>
          <w:szCs w:val="28"/>
        </w:rPr>
        <w:t>In this lab</w:t>
      </w:r>
      <w:r>
        <w:rPr>
          <w:kern w:val="28"/>
          <w:szCs w:val="28"/>
        </w:rPr>
        <w:t xml:space="preserve"> you will use an external interrupt to control the state of 3 LEDs while a fourth LED continuously blinks – 1 second on, then 1 second off.</w:t>
      </w:r>
    </w:p>
    <w:p w14:paraId="06AEECE1" w14:textId="77777777" w:rsidR="00597460" w:rsidRDefault="00597460" w:rsidP="00E20053">
      <w:pPr>
        <w:pStyle w:val="BodyText"/>
        <w:rPr>
          <w:kern w:val="28"/>
          <w:szCs w:val="28"/>
        </w:rPr>
      </w:pPr>
      <w:r>
        <w:rPr>
          <w:kern w:val="28"/>
          <w:szCs w:val="28"/>
        </w:rPr>
        <w:t>Start the lab by building the circuit in the schematic below.</w:t>
      </w:r>
    </w:p>
    <w:p w14:paraId="7FC23AD7" w14:textId="77777777" w:rsidR="00597460" w:rsidRDefault="00597460" w:rsidP="00E20053">
      <w:pPr>
        <w:pStyle w:val="BodyText"/>
        <w:rPr>
          <w:kern w:val="28"/>
          <w:szCs w:val="28"/>
        </w:rPr>
      </w:pPr>
    </w:p>
    <w:p w14:paraId="595858C5" w14:textId="77777777" w:rsidR="00597460" w:rsidRPr="00597460" w:rsidRDefault="004B63D6" w:rsidP="00E20053">
      <w:pPr>
        <w:pStyle w:val="BodyText"/>
        <w:rPr>
          <w:kern w:val="28"/>
          <w:szCs w:val="28"/>
        </w:rPr>
      </w:pPr>
      <w:r>
        <w:rPr>
          <w:noProof/>
          <w:lang w:eastAsia="en-US" w:bidi="ar-SA"/>
        </w:rPr>
        <w:lastRenderedPageBreak/>
        <w:drawing>
          <wp:inline distT="0" distB="0" distL="0" distR="0" wp14:anchorId="0E86264F" wp14:editId="4B785BC5">
            <wp:extent cx="6477000" cy="4545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516A" w14:textId="77777777" w:rsidR="00663799" w:rsidRDefault="00663799" w:rsidP="00E20053">
      <w:pPr>
        <w:pStyle w:val="BodyText"/>
      </w:pPr>
    </w:p>
    <w:p w14:paraId="4A0A0CCD" w14:textId="77777777" w:rsidR="004B63D6" w:rsidRDefault="004B63D6" w:rsidP="00E20053">
      <w:pPr>
        <w:pStyle w:val="BodyText"/>
      </w:pPr>
      <w:r>
        <w:t xml:space="preserve">Next, write the code that will constantly blink LED1 Off and On at a rate of 1 second on then one second off. The push button switch (S1) will be used to produce an external interrupt on a low going edge. The external interrupt will </w:t>
      </w:r>
      <w:r w:rsidR="009A4F9D">
        <w:t>toggle the state of LEDs 2, 3, and 4.</w:t>
      </w:r>
      <w:r w:rsidR="00C12A63">
        <w:t xml:space="preserve"> Use the template below to write your code. Fill in the </w:t>
      </w:r>
      <w:r w:rsidR="00C12A63" w:rsidRPr="00C12A63">
        <w:rPr>
          <w:color w:val="FF0000"/>
        </w:rPr>
        <w:t>blanks</w:t>
      </w:r>
      <w:r w:rsidR="00C12A63">
        <w:t xml:space="preserve"> with the proper code.</w:t>
      </w:r>
    </w:p>
    <w:p w14:paraId="7E99DE46" w14:textId="77777777" w:rsidR="009A4F9D" w:rsidRDefault="009A4F9D" w:rsidP="00E20053">
      <w:pPr>
        <w:pStyle w:val="BodyText"/>
      </w:pPr>
    </w:p>
    <w:p w14:paraId="6FF12068" w14:textId="77777777" w:rsidR="009A4F9D" w:rsidRDefault="009A4F9D" w:rsidP="00E20053">
      <w:pPr>
        <w:pStyle w:val="BodyText"/>
      </w:pPr>
    </w:p>
    <w:p w14:paraId="10753516" w14:textId="77777777" w:rsidR="009A4F9D" w:rsidRDefault="009A4F9D" w:rsidP="00E20053">
      <w:pPr>
        <w:pStyle w:val="BodyText"/>
      </w:pPr>
    </w:p>
    <w:p w14:paraId="7B8257D8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5270E4EA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500AD121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4A05BCF3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592E8793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6913EF50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3CD0B2E5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2D6BC512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1A742121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74279D71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2ECFE992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794040B4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30FF4236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4B9BDF2B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35CD4E63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2044F6AC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</w:pPr>
    </w:p>
    <w:p w14:paraId="10B7DBA3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/*</w:t>
      </w:r>
    </w:p>
    <w:p w14:paraId="7871A3B3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Demo of using interrupts for doing what they do best --</w:t>
      </w:r>
    </w:p>
    <w:p w14:paraId="3AA1FFAA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two things at once.</w:t>
      </w:r>
    </w:p>
    <w:p w14:paraId="73D9FD7D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Flashes LED0 at a fixed rate, interrupt toggles LED1 thru LED3 On and Off.</w:t>
      </w:r>
    </w:p>
    <w:p w14:paraId="0CDE915C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 xml:space="preserve"> */</w:t>
      </w:r>
    </w:p>
    <w:p w14:paraId="517B2E18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7DA426FB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#define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i/>
          <w:iCs/>
          <w:color w:val="A000A0"/>
          <w:kern w:val="0"/>
          <w:sz w:val="19"/>
          <w:szCs w:val="19"/>
          <w:highlight w:val="white"/>
          <w:lang w:eastAsia="en-US" w:bidi="ar-SA"/>
        </w:rPr>
        <w:t>F_CPU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16000000UL</w:t>
      </w:r>
    </w:p>
    <w:p w14:paraId="1D786A57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#define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ledmask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0x0E</w:t>
      </w:r>
    </w:p>
    <w:p w14:paraId="2F944886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66AF0A01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#include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&lt;avr/io.h&gt;</w:t>
      </w:r>
    </w:p>
    <w:p w14:paraId="641FB395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#include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&lt;util/delay.h&gt;</w:t>
      </w:r>
    </w:p>
    <w:p w14:paraId="2F39588F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#include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&lt;avr/interrupt.h&gt;</w:t>
      </w:r>
    </w:p>
    <w:p w14:paraId="46074256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1F88B5A9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5AADD4C2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int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880000"/>
          <w:kern w:val="0"/>
          <w:sz w:val="19"/>
          <w:szCs w:val="19"/>
          <w:highlight w:val="white"/>
          <w:lang w:eastAsia="en-US" w:bidi="ar-SA"/>
        </w:rPr>
        <w:t>main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</w:t>
      </w: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void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){</w:t>
      </w:r>
    </w:p>
    <w:p w14:paraId="59C7F170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66864328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PORTD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|=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 w:rsidRPr="009A4F9D">
        <w:rPr>
          <w:rFonts w:ascii="Consolas" w:eastAsia="Times New Roman" w:hAnsi="Consolas" w:cs="Consolas"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;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//activate pullup resistor on PD2</w:t>
      </w:r>
    </w:p>
    <w:p w14:paraId="47CB3DD5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DDRB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=</w:t>
      </w:r>
      <w:r w:rsidRPr="009A4F9D">
        <w:rPr>
          <w:rFonts w:ascii="Consolas" w:eastAsia="Times New Roman" w:hAnsi="Consolas" w:cs="Consolas"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;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//set bottom 4 bits of PORTB as outputs</w:t>
      </w:r>
    </w:p>
    <w:p w14:paraId="5B0FE839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0C4CB65D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EIMSK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|=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(1&lt;&lt;</w:t>
      </w:r>
      <w:r>
        <w:rPr>
          <w:rFonts w:ascii="Consolas" w:eastAsia="Times New Roman" w:hAnsi="Consolas" w:cs="Consolas"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);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//enable external interrupt 0 (digital pin 2 on UNO - PD2)</w:t>
      </w:r>
    </w:p>
    <w:p w14:paraId="75FCD796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EICRA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|=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(1&lt;&lt;</w:t>
      </w:r>
      <w:r w:rsidRPr="009A4F9D">
        <w:rPr>
          <w:rFonts w:ascii="Consolas" w:eastAsia="Times New Roman" w:hAnsi="Consolas" w:cs="Consolas"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);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//trigger interrupt on falling edge of signal into PD2</w:t>
      </w:r>
    </w:p>
    <w:p w14:paraId="7FE79278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 w:rsidRPr="009A4F9D">
        <w:rPr>
          <w:rFonts w:ascii="Consolas" w:eastAsia="Times New Roman" w:hAnsi="Consolas" w:cs="Consolas"/>
          <w:i/>
          <w:iCs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();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//enable global interrupts</w:t>
      </w:r>
    </w:p>
    <w:p w14:paraId="71EB04E5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6027B668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   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/* blink LED 0 on and off - PB0 */</w:t>
      </w:r>
    </w:p>
    <w:p w14:paraId="6E8D9F4D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   </w:t>
      </w:r>
      <w:r>
        <w:rPr>
          <w:rFonts w:ascii="Consolas" w:eastAsia="Times New Roman" w:hAnsi="Consolas" w:cs="Consolas"/>
          <w:color w:val="0000FF"/>
          <w:kern w:val="0"/>
          <w:sz w:val="19"/>
          <w:szCs w:val="19"/>
          <w:highlight w:val="white"/>
          <w:lang w:eastAsia="en-US" w:bidi="ar-SA"/>
        </w:rPr>
        <w:t>while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(1)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</w:p>
    <w:p w14:paraId="4A253FEA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  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{</w:t>
      </w:r>
    </w:p>
    <w:p w14:paraId="1211C010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PORTB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|=</w:t>
      </w:r>
      <w:r w:rsidRPr="009A4F9D">
        <w:rPr>
          <w:rFonts w:ascii="Consolas" w:eastAsia="Times New Roman" w:hAnsi="Consolas" w:cs="Consolas"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;</w:t>
      </w:r>
    </w:p>
    <w:p w14:paraId="4E01E74D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i/>
          <w:iCs/>
          <w:color w:val="880000"/>
          <w:kern w:val="0"/>
          <w:sz w:val="19"/>
          <w:szCs w:val="19"/>
          <w:highlight w:val="white"/>
          <w:lang w:eastAsia="en-US" w:bidi="ar-SA"/>
        </w:rPr>
        <w:t>_delay_ms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(1000);</w:t>
      </w:r>
    </w:p>
    <w:p w14:paraId="3A13455F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PORTB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&amp;=</w:t>
      </w:r>
      <w:r w:rsidRPr="009A4F9D">
        <w:rPr>
          <w:rFonts w:ascii="Consolas" w:eastAsia="Times New Roman" w:hAnsi="Consolas" w:cs="Consolas"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;</w:t>
      </w:r>
    </w:p>
    <w:p w14:paraId="10592388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i/>
          <w:iCs/>
          <w:color w:val="880000"/>
          <w:kern w:val="0"/>
          <w:sz w:val="19"/>
          <w:szCs w:val="19"/>
          <w:highlight w:val="white"/>
          <w:lang w:eastAsia="en-US" w:bidi="ar-SA"/>
        </w:rPr>
        <w:t>_delay_ms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(1000);</w:t>
      </w:r>
    </w:p>
    <w:p w14:paraId="46B4DFF6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  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}</w:t>
      </w:r>
    </w:p>
    <w:p w14:paraId="2400CC1E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}</w:t>
      </w:r>
    </w:p>
    <w:p w14:paraId="4DA35604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0E27BD5C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880000"/>
          <w:kern w:val="0"/>
          <w:sz w:val="19"/>
          <w:szCs w:val="19"/>
          <w:highlight w:val="white"/>
          <w:lang w:eastAsia="en-US" w:bidi="ar-SA"/>
        </w:rPr>
        <w:t>ISR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(</w:t>
      </w:r>
      <w:r w:rsidRPr="009A4F9D">
        <w:rPr>
          <w:rFonts w:ascii="Consolas" w:eastAsia="Times New Roman" w:hAnsi="Consolas" w:cs="Consolas"/>
          <w:color w:val="FF0000"/>
          <w:kern w:val="0"/>
          <w:sz w:val="19"/>
          <w:szCs w:val="19"/>
          <w:highlight w:val="white"/>
          <w:lang w:eastAsia="en-US" w:bidi="ar-SA"/>
        </w:rPr>
        <w:t>blank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)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//interrupt service routine for external interrupt 0</w:t>
      </w:r>
    </w:p>
    <w:p w14:paraId="25982719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{</w:t>
      </w:r>
    </w:p>
    <w:p w14:paraId="5920B828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PORTB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^=</w:t>
      </w:r>
      <w:r>
        <w:rPr>
          <w:rFonts w:ascii="Consolas" w:eastAsia="Times New Roman" w:hAnsi="Consolas" w:cs="Consolas"/>
          <w:color w:val="A31515"/>
          <w:kern w:val="0"/>
          <w:sz w:val="19"/>
          <w:szCs w:val="19"/>
          <w:highlight w:val="white"/>
          <w:lang w:eastAsia="en-US" w:bidi="ar-SA"/>
        </w:rPr>
        <w:t xml:space="preserve"> </w:t>
      </w:r>
      <w:r>
        <w:rPr>
          <w:rFonts w:ascii="Consolas" w:eastAsia="Times New Roman" w:hAnsi="Consolas" w:cs="Consolas"/>
          <w:color w:val="A000A0"/>
          <w:kern w:val="0"/>
          <w:sz w:val="19"/>
          <w:szCs w:val="19"/>
          <w:highlight w:val="white"/>
          <w:lang w:eastAsia="en-US" w:bidi="ar-SA"/>
        </w:rPr>
        <w:t>ledmask</w:t>
      </w: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;</w:t>
      </w:r>
      <w:r>
        <w:rPr>
          <w:rFonts w:ascii="Consolas" w:eastAsia="Times New Roman" w:hAnsi="Consolas" w:cs="Consolas"/>
          <w:color w:val="008000"/>
          <w:kern w:val="0"/>
          <w:sz w:val="19"/>
          <w:szCs w:val="19"/>
          <w:highlight w:val="white"/>
          <w:lang w:eastAsia="en-US" w:bidi="ar-SA"/>
        </w:rPr>
        <w:t>//toggle state of LEDs 1 thru 3 (PB1 thru PB3)</w:t>
      </w:r>
    </w:p>
    <w:p w14:paraId="5745BAB6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  <w:r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  <w:t>}</w:t>
      </w:r>
    </w:p>
    <w:p w14:paraId="2918AC57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32983F60" w14:textId="77777777" w:rsidR="009A4F9D" w:rsidRDefault="009A4F9D" w:rsidP="009A4F9D">
      <w:pPr>
        <w:widowControl/>
        <w:suppressAutoHyphens w:val="0"/>
        <w:autoSpaceDE w:val="0"/>
        <w:autoSpaceDN w:val="0"/>
        <w:adjustRightInd w:val="0"/>
        <w:rPr>
          <w:rFonts w:ascii="Consolas" w:eastAsia="Times New Roman" w:hAnsi="Consolas" w:cs="Consolas"/>
          <w:color w:val="000000"/>
          <w:kern w:val="0"/>
          <w:sz w:val="19"/>
          <w:szCs w:val="19"/>
          <w:highlight w:val="white"/>
          <w:lang w:eastAsia="en-US" w:bidi="ar-SA"/>
        </w:rPr>
      </w:pPr>
    </w:p>
    <w:p w14:paraId="15C42171" w14:textId="77777777" w:rsidR="009A4F9D" w:rsidRDefault="00C12A63" w:rsidP="00E20053">
      <w:pPr>
        <w:pStyle w:val="BodyText"/>
      </w:pPr>
      <w:r>
        <w:t xml:space="preserve">Obtain the ISR vector from the vector interrupt table on the next page. Don’t forget to add “_vect” to the source name of the vector interrupt given in the table. For example, if you are writing an ISR for Timer/Counter1 Compare Match A we see that the source name is TIMER1 COMPA. The vector we would write in the ISR would be TIMER1 COMPA_vect – </w:t>
      </w:r>
      <w:r w:rsidR="00865210">
        <w:t xml:space="preserve"> </w:t>
      </w:r>
      <w:r>
        <w:t>ISR(TIMER1 COMPA_vect). You will use External Interrupt 0 in your program.</w:t>
      </w:r>
    </w:p>
    <w:p w14:paraId="20439E2E" w14:textId="77777777" w:rsidR="004B63D6" w:rsidRDefault="004B63D6" w:rsidP="00E20053">
      <w:pPr>
        <w:pStyle w:val="BodyText"/>
      </w:pPr>
    </w:p>
    <w:p w14:paraId="5D18120B" w14:textId="77777777" w:rsidR="004B63D6" w:rsidRDefault="004B63D6" w:rsidP="00E20053">
      <w:pPr>
        <w:pStyle w:val="BodyText"/>
      </w:pPr>
    </w:p>
    <w:p w14:paraId="7F7906D6" w14:textId="49D135DB" w:rsidR="004B63D6" w:rsidRDefault="00865210" w:rsidP="00E20053">
      <w:pPr>
        <w:pStyle w:val="BodyText"/>
      </w:pPr>
      <w:r>
        <w:t>Lab Sign off:______________</w:t>
      </w:r>
      <w:r w:rsidR="000126A8">
        <w:t>2</w:t>
      </w:r>
      <w:r>
        <w:t>________</w:t>
      </w:r>
    </w:p>
    <w:p w14:paraId="61082D96" w14:textId="77777777" w:rsidR="004B63D6" w:rsidRDefault="004B63D6" w:rsidP="00E20053">
      <w:pPr>
        <w:pStyle w:val="BodyText"/>
      </w:pPr>
    </w:p>
    <w:p w14:paraId="11C9B86C" w14:textId="77777777" w:rsidR="004B63D6" w:rsidRDefault="00865210" w:rsidP="00E20053">
      <w:pPr>
        <w:pStyle w:val="BodyText"/>
      </w:pPr>
      <w:r>
        <w:t>Send in this lab handout to canvas as well as your main.c code.</w:t>
      </w:r>
    </w:p>
    <w:p w14:paraId="02B4D46A" w14:textId="77777777" w:rsidR="004B63D6" w:rsidRDefault="00C12A63" w:rsidP="00E20053">
      <w:pPr>
        <w:pStyle w:val="BodyText"/>
      </w:pPr>
      <w:r>
        <w:rPr>
          <w:noProof/>
          <w:lang w:eastAsia="en-US" w:bidi="ar-SA"/>
        </w:rPr>
        <w:lastRenderedPageBreak/>
        <w:drawing>
          <wp:inline distT="0" distB="0" distL="0" distR="0" wp14:anchorId="636581CF" wp14:editId="4831DBF5">
            <wp:extent cx="6332220" cy="598805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8721" t="15246" r="31002" b="17043"/>
                    <a:stretch/>
                  </pic:blipFill>
                  <pic:spPr>
                    <a:xfrm>
                      <a:off x="0" y="0"/>
                      <a:ext cx="633222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9D6E" w14:textId="77777777" w:rsidR="004B63D6" w:rsidRDefault="004B63D6" w:rsidP="00E20053">
      <w:pPr>
        <w:pStyle w:val="BodyText"/>
      </w:pPr>
    </w:p>
    <w:p w14:paraId="7FB56445" w14:textId="77777777" w:rsidR="004B63D6" w:rsidRDefault="004B63D6" w:rsidP="00E20053">
      <w:pPr>
        <w:pStyle w:val="BodyText"/>
      </w:pPr>
    </w:p>
    <w:p w14:paraId="6CD49DC7" w14:textId="77777777" w:rsidR="004B63D6" w:rsidRDefault="004B63D6" w:rsidP="00E20053">
      <w:pPr>
        <w:pStyle w:val="BodyText"/>
      </w:pPr>
    </w:p>
    <w:p w14:paraId="33B5DF18" w14:textId="77777777" w:rsidR="004B63D6" w:rsidRDefault="004B63D6" w:rsidP="00E20053">
      <w:pPr>
        <w:pStyle w:val="BodyText"/>
      </w:pPr>
    </w:p>
    <w:p w14:paraId="633C62AD" w14:textId="77777777" w:rsidR="004B63D6" w:rsidRDefault="004B63D6" w:rsidP="00E20053">
      <w:pPr>
        <w:pStyle w:val="BodyText"/>
      </w:pPr>
    </w:p>
    <w:p w14:paraId="1EA26137" w14:textId="77777777" w:rsidR="004B63D6" w:rsidRDefault="004B63D6" w:rsidP="00E20053">
      <w:pPr>
        <w:pStyle w:val="BodyText"/>
      </w:pPr>
    </w:p>
    <w:p w14:paraId="567830B4" w14:textId="77777777" w:rsidR="004B63D6" w:rsidRDefault="004B63D6" w:rsidP="00E20053">
      <w:pPr>
        <w:pStyle w:val="BodyText"/>
      </w:pPr>
    </w:p>
    <w:p w14:paraId="5BF14C4B" w14:textId="77777777" w:rsidR="004B63D6" w:rsidRDefault="004B63D6" w:rsidP="00E20053">
      <w:pPr>
        <w:pStyle w:val="BodyText"/>
      </w:pPr>
    </w:p>
    <w:p w14:paraId="5308D075" w14:textId="77777777" w:rsidR="004B63D6" w:rsidRDefault="004B63D6" w:rsidP="00E20053">
      <w:pPr>
        <w:pStyle w:val="BodyText"/>
      </w:pPr>
    </w:p>
    <w:p w14:paraId="1431F1F9" w14:textId="77777777" w:rsidR="004B63D6" w:rsidRDefault="004B63D6" w:rsidP="00E20053">
      <w:pPr>
        <w:pStyle w:val="BodyText"/>
      </w:pPr>
    </w:p>
    <w:sectPr w:rsidR="004B63D6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D3B1FA9"/>
    <w:multiLevelType w:val="hybridMultilevel"/>
    <w:tmpl w:val="C78A98F6"/>
    <w:lvl w:ilvl="0" w:tplc="3C9EFA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4735D"/>
    <w:multiLevelType w:val="hybridMultilevel"/>
    <w:tmpl w:val="20222BA2"/>
    <w:lvl w:ilvl="0" w:tplc="847E73E8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63486"/>
    <w:multiLevelType w:val="hybridMultilevel"/>
    <w:tmpl w:val="3514BF28"/>
    <w:lvl w:ilvl="0" w:tplc="F0FA6A3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23959"/>
    <w:multiLevelType w:val="hybridMultilevel"/>
    <w:tmpl w:val="E75081B4"/>
    <w:lvl w:ilvl="0" w:tplc="1C205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A27B0"/>
    <w:multiLevelType w:val="hybridMultilevel"/>
    <w:tmpl w:val="90964D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8B4262"/>
    <w:multiLevelType w:val="hybridMultilevel"/>
    <w:tmpl w:val="0A70B856"/>
    <w:lvl w:ilvl="0" w:tplc="DB804E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54DE2"/>
    <w:multiLevelType w:val="hybridMultilevel"/>
    <w:tmpl w:val="83EA36E8"/>
    <w:lvl w:ilvl="0" w:tplc="DB9EFA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209421">
    <w:abstractNumId w:val="0"/>
  </w:num>
  <w:num w:numId="2" w16cid:durableId="1679573663">
    <w:abstractNumId w:val="4"/>
  </w:num>
  <w:num w:numId="3" w16cid:durableId="785386607">
    <w:abstractNumId w:val="2"/>
  </w:num>
  <w:num w:numId="4" w16cid:durableId="125975109">
    <w:abstractNumId w:val="3"/>
  </w:num>
  <w:num w:numId="5" w16cid:durableId="1368291172">
    <w:abstractNumId w:val="7"/>
  </w:num>
  <w:num w:numId="6" w16cid:durableId="436800106">
    <w:abstractNumId w:val="6"/>
  </w:num>
  <w:num w:numId="7" w16cid:durableId="1094133210">
    <w:abstractNumId w:val="1"/>
  </w:num>
  <w:num w:numId="8" w16cid:durableId="7399861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3F5"/>
    <w:rsid w:val="00010215"/>
    <w:rsid w:val="000126A8"/>
    <w:rsid w:val="000379F5"/>
    <w:rsid w:val="00045808"/>
    <w:rsid w:val="00071E72"/>
    <w:rsid w:val="001C0899"/>
    <w:rsid w:val="001E55B6"/>
    <w:rsid w:val="00206BF5"/>
    <w:rsid w:val="00213279"/>
    <w:rsid w:val="0037102E"/>
    <w:rsid w:val="003724F1"/>
    <w:rsid w:val="003D09CF"/>
    <w:rsid w:val="00453F61"/>
    <w:rsid w:val="00483EA0"/>
    <w:rsid w:val="00485104"/>
    <w:rsid w:val="004B63D6"/>
    <w:rsid w:val="00523ACA"/>
    <w:rsid w:val="0057578D"/>
    <w:rsid w:val="005849F6"/>
    <w:rsid w:val="005902C7"/>
    <w:rsid w:val="00597460"/>
    <w:rsid w:val="005B6433"/>
    <w:rsid w:val="005D1AF2"/>
    <w:rsid w:val="005F0CA3"/>
    <w:rsid w:val="006005D4"/>
    <w:rsid w:val="00663799"/>
    <w:rsid w:val="006875FE"/>
    <w:rsid w:val="006B5621"/>
    <w:rsid w:val="007653F5"/>
    <w:rsid w:val="007918B0"/>
    <w:rsid w:val="007C0E57"/>
    <w:rsid w:val="007D0B27"/>
    <w:rsid w:val="007F26DC"/>
    <w:rsid w:val="00832894"/>
    <w:rsid w:val="00843F6B"/>
    <w:rsid w:val="00865210"/>
    <w:rsid w:val="00887EA1"/>
    <w:rsid w:val="00923B81"/>
    <w:rsid w:val="00933D92"/>
    <w:rsid w:val="00936040"/>
    <w:rsid w:val="009A4F9D"/>
    <w:rsid w:val="00A0077F"/>
    <w:rsid w:val="00A713CB"/>
    <w:rsid w:val="00AE780C"/>
    <w:rsid w:val="00AF6C5B"/>
    <w:rsid w:val="00B362A4"/>
    <w:rsid w:val="00C12A63"/>
    <w:rsid w:val="00CE4ECA"/>
    <w:rsid w:val="00D41EB5"/>
    <w:rsid w:val="00E20053"/>
    <w:rsid w:val="00F30359"/>
    <w:rsid w:val="00FA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B56C826"/>
  <w15:chartTrackingRefBased/>
  <w15:docId w15:val="{854AC665-9B37-4B7A-8F2A-2FBA09503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DejaVu Sans" w:cs="Lohit Devanagari"/>
      <w:kern w:val="1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table" w:styleId="TableGrid">
    <w:name w:val="Table Grid"/>
    <w:basedOn w:val="TableNormal"/>
    <w:uiPriority w:val="39"/>
    <w:rsid w:val="00AF6C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4">
    <w:name w:val="List Table 3 Accent 4"/>
    <w:basedOn w:val="TableNormal"/>
    <w:uiPriority w:val="48"/>
    <w:rsid w:val="00AF6C5B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843F6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8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everst\Documents\Custom%20Office%20Templates\Class%20Assign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67666-26E8-4EA3-B9B3-D394398BA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 Assignment</Template>
  <TotalTime>77</TotalTime>
  <Pages>4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Assignment</vt:lpstr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Assignment</dc:title>
  <dc:subject/>
  <dc:creator>Troy Scevers</dc:creator>
  <cp:keywords/>
  <dc:description/>
  <cp:lastModifiedBy>Christopher Thomas</cp:lastModifiedBy>
  <cp:revision>3</cp:revision>
  <cp:lastPrinted>2016-03-11T16:11:00Z</cp:lastPrinted>
  <dcterms:created xsi:type="dcterms:W3CDTF">2022-04-19T22:11:00Z</dcterms:created>
  <dcterms:modified xsi:type="dcterms:W3CDTF">2022-04-19T23:26:00Z</dcterms:modified>
</cp:coreProperties>
</file>